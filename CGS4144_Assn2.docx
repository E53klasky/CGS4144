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E45BDA" w14:textId="2021D684" w:rsidR="00E854BD" w:rsidRDefault="005D5650" w:rsidP="00A674EA">
      <w:pPr>
        <w:pStyle w:val="Heading1"/>
        <w:jc w:val="center"/>
        <w:rPr>
          <w:color w:val="054361"/>
          <w:sz w:val="24"/>
          <w:szCs w:val="24"/>
        </w:rPr>
      </w:pPr>
      <w:r>
        <w:rPr>
          <w:color w:val="054361"/>
          <w:sz w:val="24"/>
          <w:szCs w:val="24"/>
        </w:rPr>
        <w:t>CGS4144</w:t>
      </w:r>
      <w:r w:rsidR="004E3C9E">
        <w:rPr>
          <w:color w:val="054361"/>
          <w:sz w:val="24"/>
          <w:szCs w:val="24"/>
        </w:rPr>
        <w:t xml:space="preserve"> </w:t>
      </w:r>
      <w:r w:rsidR="00B21F22">
        <w:rPr>
          <w:color w:val="054361"/>
          <w:sz w:val="24"/>
          <w:szCs w:val="24"/>
        </w:rPr>
        <w:t>Bioinformatics</w:t>
      </w:r>
      <w:r w:rsidR="005A3CB4">
        <w:rPr>
          <w:color w:val="054361"/>
          <w:sz w:val="24"/>
          <w:szCs w:val="24"/>
        </w:rPr>
        <w:t xml:space="preserve"> </w:t>
      </w:r>
      <w:r w:rsidR="008850FC">
        <w:rPr>
          <w:color w:val="054361"/>
          <w:sz w:val="24"/>
          <w:szCs w:val="24"/>
        </w:rPr>
        <w:t>-</w:t>
      </w:r>
      <w:r w:rsidR="00703762">
        <w:rPr>
          <w:color w:val="054361"/>
          <w:sz w:val="24"/>
          <w:szCs w:val="24"/>
        </w:rPr>
        <w:t xml:space="preserve"> Assignment </w:t>
      </w:r>
      <w:r w:rsidR="00D310E1">
        <w:rPr>
          <w:color w:val="054361"/>
          <w:sz w:val="24"/>
          <w:szCs w:val="24"/>
        </w:rPr>
        <w:t>2</w:t>
      </w:r>
    </w:p>
    <w:p w14:paraId="7953B727" w14:textId="77777777" w:rsidR="007E41A2" w:rsidRPr="007E41A2" w:rsidRDefault="007E41A2" w:rsidP="007E41A2"/>
    <w:p w14:paraId="7E677091" w14:textId="28F2BDEA" w:rsidR="004C4EBC" w:rsidRPr="004C4EBC" w:rsidRDefault="000E0B9F" w:rsidP="004C4EB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D3C7B" wp14:editId="04E30A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5830" cy="0"/>
                <wp:effectExtent l="0" t="0" r="1079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8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C89D5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2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" strokecolor="#bdd6ee [1300]" strokeweight="1pt">
                <v:stroke joinstyle="miter"/>
              </v:line>
            </w:pict>
          </mc:Fallback>
        </mc:AlternateContent>
      </w:r>
    </w:p>
    <w:p w14:paraId="41F8CA4B" w14:textId="7EF2B2D5" w:rsidR="00936774" w:rsidRDefault="00A01C1B" w:rsidP="00312FFB">
      <w:pPr>
        <w:pStyle w:val="Heading1"/>
        <w:rPr>
          <w:b w:val="0"/>
          <w:bCs/>
          <w:color w:val="054361"/>
        </w:rPr>
      </w:pPr>
      <w:r>
        <w:t>Directions:</w:t>
      </w:r>
      <w:r w:rsidRPr="00A01C1B">
        <w:rPr>
          <w:b w:val="0"/>
          <w:bCs/>
          <w:color w:val="054361"/>
        </w:rPr>
        <w:t xml:space="preserve"> </w:t>
      </w:r>
      <w:r>
        <w:rPr>
          <w:b w:val="0"/>
          <w:bCs/>
          <w:color w:val="054361"/>
        </w:rPr>
        <w:t xml:space="preserve">Following the steps below, analyze </w:t>
      </w:r>
      <w:r w:rsidR="00B362DE">
        <w:rPr>
          <w:b w:val="0"/>
          <w:bCs/>
          <w:color w:val="054361"/>
        </w:rPr>
        <w:t>the</w:t>
      </w:r>
      <w:r>
        <w:rPr>
          <w:b w:val="0"/>
          <w:bCs/>
          <w:color w:val="054361"/>
        </w:rPr>
        <w:t xml:space="preserve"> </w:t>
      </w:r>
      <w:r w:rsidR="002D7913">
        <w:rPr>
          <w:b w:val="0"/>
          <w:bCs/>
          <w:color w:val="054361"/>
        </w:rPr>
        <w:t>RNA</w:t>
      </w:r>
      <w:r w:rsidR="00BD2623">
        <w:rPr>
          <w:b w:val="0"/>
          <w:bCs/>
          <w:color w:val="054361"/>
        </w:rPr>
        <w:t xml:space="preserve">-seq </w:t>
      </w:r>
      <w:r>
        <w:rPr>
          <w:b w:val="0"/>
          <w:bCs/>
          <w:color w:val="054361"/>
        </w:rPr>
        <w:t>data</w:t>
      </w:r>
      <w:r w:rsidR="00B362DE">
        <w:rPr>
          <w:b w:val="0"/>
          <w:bCs/>
          <w:color w:val="054361"/>
        </w:rPr>
        <w:t xml:space="preserve"> you selected in Assignment 1</w:t>
      </w:r>
      <w:r>
        <w:rPr>
          <w:b w:val="0"/>
          <w:bCs/>
          <w:color w:val="054361"/>
        </w:rPr>
        <w:t xml:space="preserve">. Save </w:t>
      </w:r>
      <w:r w:rsidR="005C2347">
        <w:rPr>
          <w:b w:val="0"/>
          <w:bCs/>
          <w:color w:val="054361"/>
        </w:rPr>
        <w:t>each</w:t>
      </w:r>
      <w:r>
        <w:rPr>
          <w:b w:val="0"/>
          <w:bCs/>
          <w:color w:val="054361"/>
        </w:rPr>
        <w:t xml:space="preserve"> image</w:t>
      </w:r>
      <w:r w:rsidR="006C08F1">
        <w:rPr>
          <w:b w:val="0"/>
          <w:bCs/>
          <w:color w:val="054361"/>
        </w:rPr>
        <w:t>/table</w:t>
      </w:r>
      <w:r w:rsidR="005C2347">
        <w:rPr>
          <w:b w:val="0"/>
          <w:bCs/>
          <w:color w:val="054361"/>
        </w:rPr>
        <w:t xml:space="preserve"> you create</w:t>
      </w:r>
      <w:r>
        <w:rPr>
          <w:b w:val="0"/>
          <w:bCs/>
          <w:color w:val="054361"/>
        </w:rPr>
        <w:t xml:space="preserve"> and write a short summary </w:t>
      </w:r>
      <w:r w:rsidR="00477D1C">
        <w:rPr>
          <w:b w:val="0"/>
          <w:bCs/>
          <w:color w:val="054361"/>
        </w:rPr>
        <w:t xml:space="preserve">(3-5 sentences) </w:t>
      </w:r>
      <w:r>
        <w:rPr>
          <w:b w:val="0"/>
          <w:bCs/>
          <w:color w:val="054361"/>
        </w:rPr>
        <w:t>of how they were made and what you discovered</w:t>
      </w:r>
      <w:r w:rsidR="007151DA">
        <w:rPr>
          <w:b w:val="0"/>
          <w:bCs/>
          <w:color w:val="054361"/>
        </w:rPr>
        <w:t xml:space="preserve">. </w:t>
      </w:r>
      <w:r w:rsidR="008740ED" w:rsidRPr="00F653D1">
        <w:rPr>
          <w:color w:val="054361"/>
        </w:rPr>
        <w:t>W</w:t>
      </w:r>
      <w:r w:rsidR="00151CFC" w:rsidRPr="00010888">
        <w:rPr>
          <w:color w:val="054361"/>
        </w:rPr>
        <w:t xml:space="preserve">ork </w:t>
      </w:r>
      <w:r w:rsidR="00921660">
        <w:rPr>
          <w:color w:val="054361"/>
        </w:rPr>
        <w:t xml:space="preserve">and submit </w:t>
      </w:r>
      <w:r w:rsidR="00151CFC" w:rsidRPr="00010888">
        <w:rPr>
          <w:color w:val="054361"/>
        </w:rPr>
        <w:t>as a team.</w:t>
      </w:r>
      <w:r w:rsidR="00151CFC">
        <w:rPr>
          <w:b w:val="0"/>
          <w:bCs/>
          <w:color w:val="054361"/>
        </w:rPr>
        <w:t xml:space="preserve"> </w:t>
      </w:r>
      <w:r w:rsidR="00312FFB">
        <w:rPr>
          <w:b w:val="0"/>
          <w:bCs/>
          <w:color w:val="054361"/>
        </w:rPr>
        <w:t>Create a work document with your team’s name at the top followed by your results, to be submitted on Canvas.</w:t>
      </w:r>
    </w:p>
    <w:p w14:paraId="29271C93" w14:textId="77777777" w:rsidR="00312FFB" w:rsidRPr="00312FFB" w:rsidRDefault="00312FFB" w:rsidP="00312FFB"/>
    <w:p w14:paraId="571352E5" w14:textId="4CE5A959" w:rsidR="004F1AE5" w:rsidRPr="00D42EAF" w:rsidRDefault="00A01C1B" w:rsidP="004F1AE5">
      <w:pPr>
        <w:rPr>
          <w:i/>
          <w:iCs/>
          <w:color w:val="064462"/>
        </w:rPr>
      </w:pPr>
      <w:r>
        <w:rPr>
          <w:i/>
          <w:iCs/>
          <w:color w:val="064462"/>
        </w:rPr>
        <w:t xml:space="preserve">You will submit a document (doc/docx/pdf) that lists the names of everyone on your team, your team’s </w:t>
      </w:r>
      <w:r w:rsidR="00A1649A">
        <w:rPr>
          <w:i/>
          <w:iCs/>
          <w:color w:val="064462"/>
        </w:rPr>
        <w:t>GitHub</w:t>
      </w:r>
      <w:r>
        <w:rPr>
          <w:i/>
          <w:iCs/>
          <w:color w:val="064462"/>
        </w:rPr>
        <w:t xml:space="preserve"> repository with all code used in the assignment, and each image/table plus their short summaries. These writeups will be used to create your final </w:t>
      </w:r>
      <w:r w:rsidR="00352AE5">
        <w:rPr>
          <w:i/>
          <w:iCs/>
          <w:color w:val="064462"/>
        </w:rPr>
        <w:t xml:space="preserve">project </w:t>
      </w:r>
      <w:r w:rsidR="00484C59">
        <w:rPr>
          <w:i/>
          <w:iCs/>
          <w:color w:val="064462"/>
        </w:rPr>
        <w:t>presentation</w:t>
      </w:r>
      <w:r>
        <w:rPr>
          <w:i/>
          <w:iCs/>
          <w:color w:val="064462"/>
        </w:rPr>
        <w:t>, so it is to your advantage to do a thorough job now.</w:t>
      </w:r>
    </w:p>
    <w:p w14:paraId="41FD9814" w14:textId="417D39C7" w:rsidR="006C58B6" w:rsidRPr="00312FFB" w:rsidRDefault="00BB1626" w:rsidP="00312FF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71833" wp14:editId="1523FFC6">
                <wp:simplePos x="0" y="0"/>
                <wp:positionH relativeFrom="column">
                  <wp:posOffset>-3976</wp:posOffset>
                </wp:positionH>
                <wp:positionV relativeFrom="paragraph">
                  <wp:posOffset>183322</wp:posOffset>
                </wp:positionV>
                <wp:extent cx="6885830" cy="0"/>
                <wp:effectExtent l="0" t="0" r="1079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8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689A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4.45pt" to="541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" strokecolor="#bdd6ee [1300]" strokeweight="1pt">
                <v:stroke joinstyle="miter"/>
              </v:line>
            </w:pict>
          </mc:Fallback>
        </mc:AlternateContent>
      </w:r>
    </w:p>
    <w:p w14:paraId="339A6AEC" w14:textId="77777777" w:rsidR="00312FFB" w:rsidRDefault="00312FFB" w:rsidP="00312FFB">
      <w:pPr>
        <w:rPr>
          <w:color w:val="044361"/>
        </w:rPr>
      </w:pPr>
      <w:r>
        <w:rPr>
          <w:b/>
          <w:bCs/>
        </w:rPr>
        <w:t>Team:</w:t>
      </w:r>
      <w:r>
        <w:t xml:space="preserve"> </w:t>
      </w:r>
    </w:p>
    <w:p w14:paraId="4604A545" w14:textId="2C6FBF37" w:rsidR="00312FFB" w:rsidRPr="008515D9" w:rsidRDefault="00312FFB" w:rsidP="00312FFB">
      <w:pPr>
        <w:rPr>
          <w:color w:val="044361"/>
        </w:rPr>
      </w:pPr>
      <w:r w:rsidRPr="008515D9">
        <w:rPr>
          <w:color w:val="044361"/>
        </w:rPr>
        <w:t xml:space="preserve">Add the </w:t>
      </w:r>
      <w:r>
        <w:rPr>
          <w:color w:val="044361"/>
        </w:rPr>
        <w:t xml:space="preserve">full </w:t>
      </w:r>
      <w:r w:rsidRPr="008515D9">
        <w:rPr>
          <w:color w:val="044361"/>
        </w:rPr>
        <w:t>names, email addresses, and GitHub handles for each team member (</w:t>
      </w:r>
      <w:r w:rsidR="00F32FD0">
        <w:rPr>
          <w:color w:val="044361"/>
        </w:rPr>
        <w:t>1</w:t>
      </w:r>
      <w:r w:rsidRPr="008515D9">
        <w:rPr>
          <w:color w:val="044361"/>
        </w:rPr>
        <w:t>-</w:t>
      </w:r>
      <w:r w:rsidR="00F32FD0">
        <w:rPr>
          <w:color w:val="044361"/>
        </w:rPr>
        <w:t>3</w:t>
      </w:r>
      <w:r w:rsidRPr="008515D9">
        <w:rPr>
          <w:color w:val="044361"/>
        </w:rPr>
        <w:t xml:space="preserve"> people</w:t>
      </w:r>
      <w:r>
        <w:rPr>
          <w:color w:val="044361"/>
        </w:rPr>
        <w:t xml:space="preserve"> total</w:t>
      </w:r>
      <w:r w:rsidRPr="008515D9">
        <w:rPr>
          <w:color w:val="044361"/>
        </w:rPr>
        <w:t>) to this table</w:t>
      </w:r>
      <w:r>
        <w:rPr>
          <w:color w:val="044361"/>
        </w:rPr>
        <w:t>: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3865"/>
        <w:gridCol w:w="3060"/>
        <w:gridCol w:w="4050"/>
      </w:tblGrid>
      <w:tr w:rsidR="00312FFB" w:rsidRPr="006E7FC7" w14:paraId="7075F7B6" w14:textId="77777777" w:rsidTr="00FF26EE">
        <w:trPr>
          <w:tblHeader/>
        </w:trPr>
        <w:tc>
          <w:tcPr>
            <w:tcW w:w="3865" w:type="dxa"/>
          </w:tcPr>
          <w:p w14:paraId="3B45111F" w14:textId="77777777" w:rsidR="00312FFB" w:rsidRPr="006E7FC7" w:rsidRDefault="00312FFB" w:rsidP="00FF26EE">
            <w:pPr>
              <w:pStyle w:val="Heading1"/>
            </w:pPr>
            <w:r>
              <w:t>Name</w:t>
            </w:r>
          </w:p>
        </w:tc>
        <w:tc>
          <w:tcPr>
            <w:tcW w:w="3060" w:type="dxa"/>
          </w:tcPr>
          <w:p w14:paraId="63AEAFEC" w14:textId="77777777" w:rsidR="00312FFB" w:rsidRPr="006E7FC7" w:rsidRDefault="00312FFB" w:rsidP="00FF26EE">
            <w:pPr>
              <w:pStyle w:val="Heading1"/>
            </w:pPr>
            <w:r>
              <w:t>Email</w:t>
            </w:r>
          </w:p>
        </w:tc>
        <w:tc>
          <w:tcPr>
            <w:tcW w:w="4050" w:type="dxa"/>
          </w:tcPr>
          <w:p w14:paraId="3F9FCC86" w14:textId="77777777" w:rsidR="00312FFB" w:rsidRPr="006E7FC7" w:rsidRDefault="00312FFB" w:rsidP="00FF26EE">
            <w:pPr>
              <w:pStyle w:val="Heading1"/>
              <w:jc w:val="center"/>
            </w:pPr>
            <w:r>
              <w:t>GitHub</w:t>
            </w:r>
          </w:p>
        </w:tc>
      </w:tr>
      <w:tr w:rsidR="00312FFB" w:rsidRPr="006E7FC7" w14:paraId="68A4886C" w14:textId="77777777" w:rsidTr="00FF26EE">
        <w:tc>
          <w:tcPr>
            <w:tcW w:w="3865" w:type="dxa"/>
          </w:tcPr>
          <w:p w14:paraId="78ACE272" w14:textId="77777777" w:rsidR="00312FFB" w:rsidRPr="00BC4FB9" w:rsidRDefault="00312FFB" w:rsidP="00FF26EE">
            <w:pPr>
              <w:rPr>
                <w:color w:val="054361"/>
              </w:rPr>
            </w:pPr>
            <w:r>
              <w:rPr>
                <w:color w:val="054361"/>
              </w:rPr>
              <w:t>&lt;student1 name&gt;</w:t>
            </w:r>
          </w:p>
        </w:tc>
        <w:tc>
          <w:tcPr>
            <w:tcW w:w="3060" w:type="dxa"/>
          </w:tcPr>
          <w:p w14:paraId="1B782DD2" w14:textId="77777777" w:rsidR="00312FFB" w:rsidRPr="00BC4FB9" w:rsidRDefault="00312FF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&lt;student1@ufl.edu&gt;</w:t>
            </w:r>
          </w:p>
        </w:tc>
        <w:tc>
          <w:tcPr>
            <w:tcW w:w="4050" w:type="dxa"/>
          </w:tcPr>
          <w:p w14:paraId="6C82953F" w14:textId="77777777" w:rsidR="00312FFB" w:rsidRPr="00BC4FB9" w:rsidRDefault="00312FF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&lt;github.com/student1&gt;</w:t>
            </w:r>
          </w:p>
        </w:tc>
      </w:tr>
      <w:tr w:rsidR="00312FFB" w:rsidRPr="006E7FC7" w14:paraId="6B62EE47" w14:textId="77777777" w:rsidTr="00FF26EE">
        <w:tc>
          <w:tcPr>
            <w:tcW w:w="3865" w:type="dxa"/>
          </w:tcPr>
          <w:p w14:paraId="0B127EDD" w14:textId="77777777" w:rsidR="00312FFB" w:rsidRPr="00BC4FB9" w:rsidRDefault="00312FFB" w:rsidP="00FF26EE">
            <w:pPr>
              <w:rPr>
                <w:color w:val="054361"/>
              </w:rPr>
            </w:pPr>
            <w:r>
              <w:rPr>
                <w:color w:val="054361"/>
              </w:rPr>
              <w:t>&lt;student2 name&gt;</w:t>
            </w:r>
          </w:p>
        </w:tc>
        <w:tc>
          <w:tcPr>
            <w:tcW w:w="3060" w:type="dxa"/>
          </w:tcPr>
          <w:p w14:paraId="5F999FC7" w14:textId="77777777" w:rsidR="00312FFB" w:rsidRPr="00BC4FB9" w:rsidRDefault="00312FF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&lt;student2@ufl.edu&gt;</w:t>
            </w:r>
          </w:p>
        </w:tc>
        <w:tc>
          <w:tcPr>
            <w:tcW w:w="4050" w:type="dxa"/>
          </w:tcPr>
          <w:p w14:paraId="239377AD" w14:textId="77777777" w:rsidR="00312FFB" w:rsidRPr="00BC4FB9" w:rsidRDefault="00312FF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&lt;github.com/student2&gt;</w:t>
            </w:r>
          </w:p>
        </w:tc>
      </w:tr>
      <w:tr w:rsidR="00312FFB" w:rsidRPr="006E7FC7" w14:paraId="696304B4" w14:textId="77777777" w:rsidTr="00FF26EE">
        <w:tc>
          <w:tcPr>
            <w:tcW w:w="3865" w:type="dxa"/>
          </w:tcPr>
          <w:p w14:paraId="4D5C101B" w14:textId="77777777" w:rsidR="00312FFB" w:rsidRPr="00BC4FB9" w:rsidRDefault="00312FFB" w:rsidP="00FF26EE">
            <w:pPr>
              <w:rPr>
                <w:color w:val="054361"/>
              </w:rPr>
            </w:pPr>
            <w:r>
              <w:rPr>
                <w:color w:val="054361"/>
              </w:rPr>
              <w:t>&lt;student3 name&gt;</w:t>
            </w:r>
          </w:p>
        </w:tc>
        <w:tc>
          <w:tcPr>
            <w:tcW w:w="3060" w:type="dxa"/>
          </w:tcPr>
          <w:p w14:paraId="5FE2AE74" w14:textId="77777777" w:rsidR="00312FFB" w:rsidRPr="00BC4FB9" w:rsidRDefault="00312FF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&lt;student3@ufl.edu&gt;</w:t>
            </w:r>
          </w:p>
        </w:tc>
        <w:tc>
          <w:tcPr>
            <w:tcW w:w="4050" w:type="dxa"/>
          </w:tcPr>
          <w:p w14:paraId="164B7F65" w14:textId="77777777" w:rsidR="00312FFB" w:rsidRPr="00BC4FB9" w:rsidRDefault="00312FF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&lt;github.com/student3&gt;</w:t>
            </w:r>
          </w:p>
        </w:tc>
      </w:tr>
    </w:tbl>
    <w:p w14:paraId="70B67567" w14:textId="77777777" w:rsidR="00312FFB" w:rsidRDefault="00312FFB" w:rsidP="00312FFB"/>
    <w:p w14:paraId="22C2E53C" w14:textId="17CE5469" w:rsidR="00312FFB" w:rsidRPr="00864F88" w:rsidRDefault="00312FFB" w:rsidP="00312FFB">
      <w:pPr>
        <w:rPr>
          <w:color w:val="054361"/>
        </w:rPr>
      </w:pPr>
      <w:r w:rsidRPr="00864F88">
        <w:rPr>
          <w:b/>
          <w:bCs/>
        </w:rPr>
        <w:t>Data:</w:t>
      </w:r>
      <w:r w:rsidRPr="00864F88">
        <w:t xml:space="preserve"> </w:t>
      </w:r>
      <w:r w:rsidRPr="00864F88">
        <w:rPr>
          <w:color w:val="054361"/>
        </w:rPr>
        <w:t>&lt;</w:t>
      </w:r>
      <w:r w:rsidR="00F8036D">
        <w:rPr>
          <w:color w:val="054361"/>
        </w:rPr>
        <w:t xml:space="preserve"> </w:t>
      </w:r>
      <w:r w:rsidRPr="00864F88">
        <w:rPr>
          <w:color w:val="054361"/>
        </w:rPr>
        <w:t xml:space="preserve">Link to </w:t>
      </w:r>
      <w:r>
        <w:rPr>
          <w:color w:val="054361"/>
        </w:rPr>
        <w:t>your dataset &gt;</w:t>
      </w:r>
    </w:p>
    <w:p w14:paraId="29E0E92B" w14:textId="77777777" w:rsidR="00312FFB" w:rsidRDefault="00312FFB" w:rsidP="00312FFB"/>
    <w:p w14:paraId="345DDD34" w14:textId="77777777" w:rsidR="00312FFB" w:rsidRPr="00864F88" w:rsidRDefault="00312FFB" w:rsidP="00312FFB">
      <w:pPr>
        <w:rPr>
          <w:color w:val="054361"/>
        </w:rPr>
      </w:pPr>
      <w:r w:rsidRPr="00864F88">
        <w:rPr>
          <w:b/>
          <w:bCs/>
        </w:rPr>
        <w:t>Scientific Question:</w:t>
      </w:r>
      <w:r w:rsidRPr="00864F88">
        <w:t xml:space="preserve"> </w:t>
      </w:r>
      <w:r w:rsidRPr="00864F88">
        <w:rPr>
          <w:color w:val="054361"/>
        </w:rPr>
        <w:t>&lt;</w:t>
      </w:r>
      <w:r>
        <w:rPr>
          <w:color w:val="054361"/>
        </w:rPr>
        <w:t xml:space="preserve"> </w:t>
      </w:r>
      <w:r w:rsidRPr="00864F88">
        <w:rPr>
          <w:color w:val="054361"/>
        </w:rPr>
        <w:t>Question you will answer using the data you’ve selected</w:t>
      </w:r>
      <w:r>
        <w:rPr>
          <w:color w:val="054361"/>
        </w:rPr>
        <w:t xml:space="preserve"> </w:t>
      </w:r>
      <w:r w:rsidRPr="00864F88">
        <w:rPr>
          <w:color w:val="054361"/>
        </w:rPr>
        <w:t>&gt;</w:t>
      </w:r>
    </w:p>
    <w:p w14:paraId="0FFBF1C7" w14:textId="77777777" w:rsidR="00312FFB" w:rsidRDefault="00312FFB" w:rsidP="00312FFB"/>
    <w:p w14:paraId="4F77299F" w14:textId="77777777" w:rsidR="00312FFB" w:rsidRPr="00864F88" w:rsidRDefault="00312FFB" w:rsidP="00312FFB">
      <w:r w:rsidRPr="00864F88">
        <w:rPr>
          <w:b/>
          <w:bCs/>
        </w:rPr>
        <w:t>GitHub Repository for Project:</w:t>
      </w:r>
      <w:r w:rsidRPr="00864F88">
        <w:t xml:space="preserve"> </w:t>
      </w:r>
      <w:r w:rsidRPr="00864F88">
        <w:rPr>
          <w:color w:val="054361"/>
        </w:rPr>
        <w:t>&lt;</w:t>
      </w:r>
      <w:r>
        <w:rPr>
          <w:color w:val="054361"/>
        </w:rPr>
        <w:t xml:space="preserve"> </w:t>
      </w:r>
      <w:r w:rsidRPr="00864F88">
        <w:rPr>
          <w:color w:val="054361"/>
        </w:rPr>
        <w:t xml:space="preserve">Link to your </w:t>
      </w:r>
      <w:r>
        <w:rPr>
          <w:color w:val="054361"/>
        </w:rPr>
        <w:t xml:space="preserve">team </w:t>
      </w:r>
      <w:r w:rsidRPr="00864F88">
        <w:rPr>
          <w:color w:val="054361"/>
        </w:rPr>
        <w:t>GitHub repository</w:t>
      </w:r>
      <w:r>
        <w:rPr>
          <w:color w:val="054361"/>
        </w:rPr>
        <w:t xml:space="preserve"> </w:t>
      </w:r>
      <w:r w:rsidRPr="00864F88">
        <w:rPr>
          <w:color w:val="054361"/>
        </w:rPr>
        <w:t>&gt;</w:t>
      </w:r>
    </w:p>
    <w:p w14:paraId="298499CC" w14:textId="77777777" w:rsidR="00312FFB" w:rsidRPr="00977C8F" w:rsidRDefault="00312FFB" w:rsidP="00312FF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0CE333" wp14:editId="0C750F4C">
                <wp:simplePos x="0" y="0"/>
                <wp:positionH relativeFrom="column">
                  <wp:posOffset>-3976</wp:posOffset>
                </wp:positionH>
                <wp:positionV relativeFrom="paragraph">
                  <wp:posOffset>183322</wp:posOffset>
                </wp:positionV>
                <wp:extent cx="6885830" cy="0"/>
                <wp:effectExtent l="0" t="0" r="10795" b="12700"/>
                <wp:wrapNone/>
                <wp:docPr id="1088169005" name="Straight Connector 1088169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8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41D82" id="Straight Connector 108816900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4.45pt" to="541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" strokecolor="#bdd6ee [1300]" strokeweight="1pt">
                <v:stroke joinstyle="miter"/>
              </v:line>
            </w:pict>
          </mc:Fallback>
        </mc:AlternateContent>
      </w:r>
    </w:p>
    <w:p w14:paraId="2CB0583F" w14:textId="77777777" w:rsidR="00312FFB" w:rsidRPr="00312FFB" w:rsidRDefault="00312FFB" w:rsidP="00312FFB">
      <w:pPr>
        <w:rPr>
          <w:i/>
          <w:iCs/>
          <w:color w:val="064462"/>
        </w:rPr>
      </w:pPr>
    </w:p>
    <w:p w14:paraId="40EFDE9E" w14:textId="12644B7B" w:rsidR="004842E6" w:rsidRDefault="004842E6" w:rsidP="00F1364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Download </w:t>
      </w:r>
      <w:r w:rsidR="00543CC4">
        <w:rPr>
          <w:i/>
          <w:iCs/>
          <w:color w:val="064462"/>
        </w:rPr>
        <w:t xml:space="preserve">the expression data and matching metadata </w:t>
      </w:r>
      <w:r>
        <w:rPr>
          <w:i/>
          <w:iCs/>
          <w:color w:val="064462"/>
        </w:rPr>
        <w:t xml:space="preserve">from </w:t>
      </w:r>
      <w:r w:rsidR="00421029">
        <w:rPr>
          <w:i/>
          <w:iCs/>
          <w:color w:val="064462"/>
        </w:rPr>
        <w:t>Refine.Bio</w:t>
      </w:r>
      <w:r w:rsidR="00543CC4">
        <w:rPr>
          <w:i/>
          <w:iCs/>
          <w:color w:val="064462"/>
        </w:rPr>
        <w:t xml:space="preserve"> that you selected in Assignment 1.</w:t>
      </w:r>
    </w:p>
    <w:p w14:paraId="49AE4327" w14:textId="4B4A25B6" w:rsidR="00A83ECF" w:rsidRDefault="00A83ECF" w:rsidP="00A83EC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You should have a matrix of samples by genes</w:t>
      </w:r>
      <w:r w:rsidR="007C0FBD">
        <w:rPr>
          <w:i/>
          <w:iCs/>
          <w:color w:val="064462"/>
        </w:rPr>
        <w:t xml:space="preserve"> expression data</w:t>
      </w:r>
    </w:p>
    <w:p w14:paraId="5B91E142" w14:textId="3A72055D" w:rsidR="00F93E9D" w:rsidRDefault="005F5AA6" w:rsidP="009B25E4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If </w:t>
      </w:r>
      <w:r w:rsidR="009B25E4">
        <w:rPr>
          <w:i/>
          <w:iCs/>
          <w:color w:val="064462"/>
        </w:rPr>
        <w:t xml:space="preserve">your matrix has Ensembl IDs (e.g. </w:t>
      </w:r>
      <w:hyperlink r:id="rId8" w:history="1">
        <w:r w:rsidR="00E51DFE" w:rsidRPr="00E51DFE">
          <w:rPr>
            <w:rStyle w:val="Hyperlink"/>
            <w:i/>
            <w:iCs/>
          </w:rPr>
          <w:t>ENSG00000141510</w:t>
        </w:r>
      </w:hyperlink>
      <w:r w:rsidR="009B25E4">
        <w:rPr>
          <w:i/>
          <w:iCs/>
          <w:color w:val="064462"/>
        </w:rPr>
        <w:t>) instead of gene names (e.g. TP53),</w:t>
      </w:r>
      <w:r>
        <w:rPr>
          <w:i/>
          <w:iCs/>
          <w:color w:val="064462"/>
        </w:rPr>
        <w:t xml:space="preserve"> c</w:t>
      </w:r>
      <w:r w:rsidR="00F13645" w:rsidRPr="00777333">
        <w:rPr>
          <w:i/>
          <w:iCs/>
          <w:color w:val="064462"/>
        </w:rPr>
        <w:t>onvert the names</w:t>
      </w:r>
      <w:r w:rsidR="00EE682C">
        <w:rPr>
          <w:i/>
          <w:iCs/>
          <w:color w:val="064462"/>
        </w:rPr>
        <w:t xml:space="preserve"> to gene names. Here are some guides:</w:t>
      </w:r>
      <w:r w:rsidR="00F13645" w:rsidRPr="00777333">
        <w:rPr>
          <w:i/>
          <w:iCs/>
          <w:color w:val="064462"/>
        </w:rPr>
        <w:t xml:space="preserve"> </w:t>
      </w:r>
    </w:p>
    <w:p w14:paraId="25C8765F" w14:textId="57E0866D" w:rsidR="00F13645" w:rsidRDefault="00D84DD3" w:rsidP="00F93E9D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9" w:history="1">
        <w:r>
          <w:rPr>
            <w:rStyle w:val="Hyperlink"/>
            <w:i/>
            <w:iCs/>
            <w:color w:val="064462"/>
          </w:rPr>
          <w:t>alexslemonade.github.io/refinebio-examples/03-rnaseq/gene-id-annotation_rnaseq_01_ensembl.html</w:t>
        </w:r>
      </w:hyperlink>
    </w:p>
    <w:p w14:paraId="070EB634" w14:textId="610331E8" w:rsidR="00D05F1E" w:rsidRDefault="006F6D38" w:rsidP="00D05F1E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10" w:anchor="org.hs.eg.db" w:history="1">
        <w:r>
          <w:rPr>
            <w:rStyle w:val="Hyperlink"/>
            <w:i/>
            <w:iCs/>
          </w:rPr>
          <w:t>bioconductor.org/help/course-materials/2019/BSS2019/05_Annotations.html - org.hs.eg.db</w:t>
        </w:r>
      </w:hyperlink>
    </w:p>
    <w:p w14:paraId="37DB36C7" w14:textId="5E32FF4E" w:rsidR="00D05F1E" w:rsidRPr="00D05F1E" w:rsidRDefault="000B3B45" w:rsidP="00D05F1E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Load the data into </w:t>
      </w:r>
      <w:r w:rsidR="00A70EB7">
        <w:rPr>
          <w:i/>
          <w:iCs/>
          <w:color w:val="064462"/>
        </w:rPr>
        <w:t>your chosen programming language</w:t>
      </w:r>
      <w:r w:rsidR="00C43EBE">
        <w:rPr>
          <w:i/>
          <w:iCs/>
          <w:color w:val="064462"/>
        </w:rPr>
        <w:t xml:space="preserve"> (R or python recommended)</w:t>
      </w:r>
      <w:r>
        <w:rPr>
          <w:i/>
          <w:iCs/>
          <w:color w:val="064462"/>
        </w:rPr>
        <w:t xml:space="preserve">. </w:t>
      </w:r>
      <w:r w:rsidR="00D05F1E">
        <w:rPr>
          <w:i/>
          <w:iCs/>
          <w:color w:val="064462"/>
        </w:rPr>
        <w:t xml:space="preserve">What size is your expression matrix? How many genes does it include? </w:t>
      </w:r>
      <w:r w:rsidR="00EE3FE1">
        <w:rPr>
          <w:i/>
          <w:iCs/>
          <w:color w:val="064462"/>
        </w:rPr>
        <w:t xml:space="preserve">How much variation do you see in the data? </w:t>
      </w:r>
      <w:r w:rsidR="00172603">
        <w:rPr>
          <w:i/>
          <w:iCs/>
          <w:color w:val="064462"/>
        </w:rPr>
        <w:t>To answer these questions, l</w:t>
      </w:r>
      <w:r w:rsidR="00667697">
        <w:rPr>
          <w:i/>
          <w:iCs/>
          <w:color w:val="064462"/>
        </w:rPr>
        <w:t>og-scale the data, c</w:t>
      </w:r>
      <w:r w:rsidR="00EE3FE1">
        <w:rPr>
          <w:i/>
          <w:iCs/>
          <w:color w:val="064462"/>
        </w:rPr>
        <w:t xml:space="preserve">alculate per-gene </w:t>
      </w:r>
      <w:r w:rsidR="003F4B69">
        <w:rPr>
          <w:i/>
          <w:iCs/>
          <w:color w:val="064462"/>
        </w:rPr>
        <w:t xml:space="preserve">median </w:t>
      </w:r>
      <w:r w:rsidR="007A33C5">
        <w:rPr>
          <w:i/>
          <w:iCs/>
          <w:color w:val="064462"/>
        </w:rPr>
        <w:t xml:space="preserve">expression </w:t>
      </w:r>
      <w:r w:rsidR="007B5342">
        <w:rPr>
          <w:i/>
          <w:iCs/>
          <w:color w:val="064462"/>
        </w:rPr>
        <w:t>ranges</w:t>
      </w:r>
      <w:r w:rsidR="00EC3ADB">
        <w:rPr>
          <w:i/>
          <w:iCs/>
          <w:color w:val="064462"/>
        </w:rPr>
        <w:t>,</w:t>
      </w:r>
      <w:r w:rsidR="007B5342">
        <w:rPr>
          <w:i/>
          <w:iCs/>
          <w:color w:val="064462"/>
        </w:rPr>
        <w:t xml:space="preserve"> </w:t>
      </w:r>
      <w:r w:rsidR="00EC3ADB">
        <w:rPr>
          <w:i/>
          <w:iCs/>
          <w:color w:val="064462"/>
        </w:rPr>
        <w:t>then</w:t>
      </w:r>
      <w:r w:rsidR="007A33C5">
        <w:rPr>
          <w:i/>
          <w:iCs/>
          <w:color w:val="064462"/>
        </w:rPr>
        <w:t xml:space="preserve"> </w:t>
      </w:r>
      <w:r w:rsidR="003F4B69">
        <w:rPr>
          <w:i/>
          <w:iCs/>
          <w:color w:val="064462"/>
        </w:rPr>
        <w:t>make</w:t>
      </w:r>
      <w:r w:rsidR="007A33C5">
        <w:rPr>
          <w:i/>
          <w:iCs/>
          <w:color w:val="064462"/>
        </w:rPr>
        <w:t xml:space="preserve"> a </w:t>
      </w:r>
      <w:r w:rsidR="00C24BE5">
        <w:rPr>
          <w:i/>
          <w:iCs/>
          <w:color w:val="064462"/>
        </w:rPr>
        <w:t>density</w:t>
      </w:r>
      <w:r w:rsidR="00047593">
        <w:rPr>
          <w:i/>
          <w:iCs/>
          <w:color w:val="064462"/>
        </w:rPr>
        <w:t xml:space="preserve"> plot</w:t>
      </w:r>
      <w:r w:rsidR="007A33C5">
        <w:rPr>
          <w:i/>
          <w:iCs/>
          <w:color w:val="064462"/>
        </w:rPr>
        <w:t xml:space="preserve"> showing those results. S</w:t>
      </w:r>
      <w:r w:rsidR="00EE3FE1">
        <w:rPr>
          <w:i/>
          <w:iCs/>
          <w:color w:val="064462"/>
        </w:rPr>
        <w:t>ummarize your findings.</w:t>
      </w:r>
    </w:p>
    <w:p w14:paraId="38040D79" w14:textId="1A408F62" w:rsidR="000E6B2D" w:rsidRDefault="00A073FC" w:rsidP="00F1364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 w:rsidRPr="00777333">
        <w:rPr>
          <w:i/>
          <w:iCs/>
          <w:color w:val="064462"/>
        </w:rPr>
        <w:t>Now that you have load</w:t>
      </w:r>
      <w:r w:rsidR="00406933">
        <w:rPr>
          <w:i/>
          <w:iCs/>
          <w:color w:val="064462"/>
        </w:rPr>
        <w:t>ed</w:t>
      </w:r>
      <w:r w:rsidRPr="00777333">
        <w:rPr>
          <w:i/>
          <w:iCs/>
          <w:color w:val="064462"/>
        </w:rPr>
        <w:t xml:space="preserve"> </w:t>
      </w:r>
      <w:r w:rsidR="004D4DCE">
        <w:rPr>
          <w:i/>
          <w:iCs/>
          <w:color w:val="064462"/>
        </w:rPr>
        <w:t xml:space="preserve">the </w:t>
      </w:r>
      <w:r w:rsidR="00F03CED">
        <w:rPr>
          <w:i/>
          <w:iCs/>
          <w:color w:val="064462"/>
        </w:rPr>
        <w:t xml:space="preserve">expression </w:t>
      </w:r>
      <w:r w:rsidR="004D4DCE">
        <w:rPr>
          <w:i/>
          <w:iCs/>
          <w:color w:val="064462"/>
        </w:rPr>
        <w:t>data</w:t>
      </w:r>
      <w:r w:rsidR="000E339F">
        <w:rPr>
          <w:i/>
          <w:iCs/>
          <w:color w:val="064462"/>
        </w:rPr>
        <w:t xml:space="preserve">, </w:t>
      </w:r>
      <w:r w:rsidR="000E6B2D">
        <w:rPr>
          <w:i/>
          <w:iCs/>
          <w:color w:val="064462"/>
        </w:rPr>
        <w:t>generate</w:t>
      </w:r>
      <w:r w:rsidRPr="00777333">
        <w:rPr>
          <w:i/>
          <w:iCs/>
          <w:color w:val="064462"/>
        </w:rPr>
        <w:t xml:space="preserve"> a PCA plot</w:t>
      </w:r>
      <w:r w:rsidR="00030FA4">
        <w:rPr>
          <w:i/>
          <w:iCs/>
          <w:color w:val="064462"/>
        </w:rPr>
        <w:t>:</w:t>
      </w:r>
      <w:r w:rsidRPr="00777333">
        <w:rPr>
          <w:i/>
          <w:iCs/>
          <w:color w:val="064462"/>
        </w:rPr>
        <w:t xml:space="preserve"> </w:t>
      </w:r>
    </w:p>
    <w:p w14:paraId="2815AE5E" w14:textId="53AFF232" w:rsidR="00417254" w:rsidRDefault="009D4014" w:rsidP="000E6B2D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You can do this using any PCA implementation. Here is a guide to using the</w:t>
      </w:r>
      <w:r w:rsidR="00417254">
        <w:rPr>
          <w:i/>
          <w:iCs/>
          <w:color w:val="064462"/>
        </w:rPr>
        <w:t xml:space="preserve"> DESeq2 function plotPCA() to generate your plot</w:t>
      </w:r>
      <w:r w:rsidR="003C10EC">
        <w:rPr>
          <w:i/>
          <w:iCs/>
          <w:color w:val="064462"/>
        </w:rPr>
        <w:t xml:space="preserve"> (see </w:t>
      </w:r>
      <w:hyperlink r:id="rId11" w:history="1">
        <w:r w:rsidR="003C10EC" w:rsidRPr="003C10EC">
          <w:rPr>
            <w:rStyle w:val="Hyperlink"/>
            <w:i/>
            <w:iCs/>
          </w:rPr>
          <w:t>here</w:t>
        </w:r>
      </w:hyperlink>
      <w:r w:rsidR="003C10EC">
        <w:rPr>
          <w:i/>
          <w:iCs/>
          <w:color w:val="064462"/>
        </w:rPr>
        <w:t>)</w:t>
      </w:r>
      <w:r>
        <w:rPr>
          <w:i/>
          <w:iCs/>
          <w:color w:val="064462"/>
        </w:rPr>
        <w:t>.</w:t>
      </w:r>
    </w:p>
    <w:p w14:paraId="066F0A8D" w14:textId="5BF5A4B8" w:rsidR="00F13645" w:rsidRDefault="000E6B2D" w:rsidP="000E6B2D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Color your </w:t>
      </w:r>
      <w:r w:rsidR="00687F53">
        <w:rPr>
          <w:i/>
          <w:iCs/>
          <w:color w:val="064462"/>
        </w:rPr>
        <w:t xml:space="preserve">PCA </w:t>
      </w:r>
      <w:r>
        <w:rPr>
          <w:i/>
          <w:iCs/>
          <w:color w:val="064462"/>
        </w:rPr>
        <w:t>plot by</w:t>
      </w:r>
      <w:r w:rsidR="006078DE">
        <w:rPr>
          <w:i/>
          <w:iCs/>
          <w:color w:val="064462"/>
        </w:rPr>
        <w:t xml:space="preserve"> the</w:t>
      </w:r>
      <w:r w:rsidR="00A073FC" w:rsidRPr="00777333">
        <w:rPr>
          <w:i/>
          <w:iCs/>
          <w:color w:val="064462"/>
        </w:rPr>
        <w:t xml:space="preserve"> 2</w:t>
      </w:r>
      <w:r w:rsidR="00BB4CB0">
        <w:rPr>
          <w:i/>
          <w:iCs/>
          <w:color w:val="064462"/>
        </w:rPr>
        <w:t xml:space="preserve"> </w:t>
      </w:r>
      <w:r w:rsidR="00A073FC" w:rsidRPr="00777333">
        <w:rPr>
          <w:i/>
          <w:iCs/>
          <w:color w:val="064462"/>
        </w:rPr>
        <w:t>groups you identified in assignment 1 (e.g., cancer vs normal)</w:t>
      </w:r>
    </w:p>
    <w:p w14:paraId="62FEA71E" w14:textId="5B10BF7D" w:rsidR="00455A81" w:rsidRPr="00777333" w:rsidRDefault="00455A81" w:rsidP="000E6B2D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Make sure you include a legend</w:t>
      </w:r>
      <w:r w:rsidR="00E90310">
        <w:rPr>
          <w:i/>
          <w:iCs/>
          <w:color w:val="064462"/>
        </w:rPr>
        <w:t xml:space="preserve"> and label </w:t>
      </w:r>
      <w:r w:rsidR="00725DFC">
        <w:rPr>
          <w:i/>
          <w:iCs/>
          <w:color w:val="064462"/>
        </w:rPr>
        <w:t>the</w:t>
      </w:r>
      <w:r w:rsidR="00E90310">
        <w:rPr>
          <w:i/>
          <w:iCs/>
          <w:color w:val="064462"/>
        </w:rPr>
        <w:t xml:space="preserve"> axes!</w:t>
      </w:r>
    </w:p>
    <w:p w14:paraId="0DFC95DA" w14:textId="58C27044" w:rsidR="00562EED" w:rsidRDefault="00D22BF7" w:rsidP="00A967C9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 w:rsidRPr="00D22BF7">
        <w:rPr>
          <w:i/>
          <w:iCs/>
          <w:color w:val="064462"/>
        </w:rPr>
        <w:t>Also</w:t>
      </w:r>
      <w:r w:rsidR="00A967C9" w:rsidRPr="00777333">
        <w:rPr>
          <w:i/>
          <w:iCs/>
          <w:color w:val="064462"/>
        </w:rPr>
        <w:t xml:space="preserve"> </w:t>
      </w:r>
      <w:r w:rsidR="00117F54">
        <w:rPr>
          <w:i/>
          <w:iCs/>
          <w:color w:val="064462"/>
        </w:rPr>
        <w:t>generate</w:t>
      </w:r>
      <w:r w:rsidR="00A967C9" w:rsidRPr="00777333">
        <w:rPr>
          <w:i/>
          <w:iCs/>
          <w:color w:val="064462"/>
        </w:rPr>
        <w:t xml:space="preserve"> t-SNE </w:t>
      </w:r>
      <w:r>
        <w:rPr>
          <w:i/>
          <w:iCs/>
          <w:color w:val="064462"/>
        </w:rPr>
        <w:t>and</w:t>
      </w:r>
      <w:r w:rsidR="00A967C9" w:rsidRPr="00777333">
        <w:rPr>
          <w:i/>
          <w:iCs/>
          <w:color w:val="064462"/>
        </w:rPr>
        <w:t xml:space="preserve"> UMAP</w:t>
      </w:r>
      <w:r w:rsidR="00117F54">
        <w:rPr>
          <w:i/>
          <w:iCs/>
          <w:color w:val="064462"/>
        </w:rPr>
        <w:t xml:space="preserve"> </w:t>
      </w:r>
      <w:r w:rsidR="00ED3507">
        <w:rPr>
          <w:i/>
          <w:iCs/>
          <w:color w:val="064462"/>
        </w:rPr>
        <w:t>plot</w:t>
      </w:r>
      <w:r w:rsidR="00197808">
        <w:rPr>
          <w:i/>
          <w:iCs/>
          <w:color w:val="064462"/>
        </w:rPr>
        <w:t>s</w:t>
      </w:r>
      <w:r w:rsidR="00562EED">
        <w:rPr>
          <w:i/>
          <w:iCs/>
          <w:color w:val="064462"/>
        </w:rPr>
        <w:t>, making sure to color code and label each plot.</w:t>
      </w:r>
    </w:p>
    <w:p w14:paraId="087C50F3" w14:textId="77777777" w:rsidR="003F27C6" w:rsidRDefault="003F27C6" w:rsidP="003F27C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t-SNE (</w:t>
      </w:r>
      <w:hyperlink r:id="rId12" w:history="1">
        <w:r w:rsidRPr="005F4DF8">
          <w:rPr>
            <w:rStyle w:val="Hyperlink"/>
            <w:i/>
            <w:iCs/>
          </w:rPr>
          <w:t>example here</w:t>
        </w:r>
      </w:hyperlink>
      <w:r>
        <w:rPr>
          <w:i/>
          <w:iCs/>
          <w:color w:val="064462"/>
        </w:rPr>
        <w:t>)</w:t>
      </w:r>
    </w:p>
    <w:p w14:paraId="340D9790" w14:textId="1B9CBCEA" w:rsidR="003F27C6" w:rsidRPr="003F27C6" w:rsidRDefault="003F27C6" w:rsidP="003F27C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UMAP (</w:t>
      </w:r>
      <w:hyperlink r:id="rId13" w:history="1">
        <w:r w:rsidRPr="009522E0">
          <w:rPr>
            <w:rStyle w:val="Hyperlink"/>
            <w:i/>
            <w:iCs/>
          </w:rPr>
          <w:t>example here</w:t>
        </w:r>
      </w:hyperlink>
      <w:r>
        <w:rPr>
          <w:i/>
          <w:iCs/>
          <w:color w:val="064462"/>
        </w:rPr>
        <w:t>)</w:t>
      </w:r>
    </w:p>
    <w:p w14:paraId="6F22126D" w14:textId="33C0EA46" w:rsidR="00A967C9" w:rsidRDefault="00562EED" w:rsidP="00A967C9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S</w:t>
      </w:r>
      <w:r w:rsidR="000F6901">
        <w:rPr>
          <w:i/>
          <w:iCs/>
          <w:color w:val="064462"/>
        </w:rPr>
        <w:t>ummar</w:t>
      </w:r>
      <w:r w:rsidR="00736A91">
        <w:rPr>
          <w:i/>
          <w:iCs/>
          <w:color w:val="064462"/>
        </w:rPr>
        <w:t>ize</w:t>
      </w:r>
      <w:r w:rsidR="000F6901">
        <w:rPr>
          <w:i/>
          <w:iCs/>
          <w:color w:val="064462"/>
        </w:rPr>
        <w:t xml:space="preserve"> the differences and similarities between </w:t>
      </w:r>
      <w:r w:rsidR="00345C4D">
        <w:rPr>
          <w:i/>
          <w:iCs/>
          <w:color w:val="064462"/>
        </w:rPr>
        <w:t>your</w:t>
      </w:r>
      <w:r w:rsidR="000F6901">
        <w:rPr>
          <w:i/>
          <w:iCs/>
          <w:color w:val="064462"/>
        </w:rPr>
        <w:t xml:space="preserve"> </w:t>
      </w:r>
      <w:r>
        <w:rPr>
          <w:i/>
          <w:iCs/>
          <w:color w:val="064462"/>
        </w:rPr>
        <w:t>three</w:t>
      </w:r>
      <w:r w:rsidR="000F6901">
        <w:rPr>
          <w:i/>
          <w:iCs/>
          <w:color w:val="064462"/>
        </w:rPr>
        <w:t xml:space="preserve"> plots.</w:t>
      </w:r>
    </w:p>
    <w:p w14:paraId="65EFCE2D" w14:textId="3F6AEC9B" w:rsidR="00455A81" w:rsidRPr="00455A81" w:rsidRDefault="00D8061D" w:rsidP="00455A81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Save </w:t>
      </w:r>
      <w:r w:rsidR="00265834">
        <w:rPr>
          <w:i/>
          <w:iCs/>
          <w:color w:val="064462"/>
        </w:rPr>
        <w:t>your</w:t>
      </w:r>
      <w:r>
        <w:rPr>
          <w:i/>
          <w:iCs/>
          <w:color w:val="064462"/>
        </w:rPr>
        <w:t xml:space="preserve"> plot(s) and </w:t>
      </w:r>
      <w:r w:rsidR="00896232">
        <w:rPr>
          <w:i/>
          <w:iCs/>
          <w:color w:val="064462"/>
        </w:rPr>
        <w:t>summarize your findings</w:t>
      </w:r>
      <w:r>
        <w:rPr>
          <w:i/>
          <w:iCs/>
          <w:color w:val="064462"/>
        </w:rPr>
        <w:t>.</w:t>
      </w:r>
    </w:p>
    <w:p w14:paraId="250215F4" w14:textId="77777777" w:rsidR="00AA6A08" w:rsidRDefault="00A073FC" w:rsidP="00F1364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 w:rsidRPr="00777333">
        <w:rPr>
          <w:i/>
          <w:iCs/>
          <w:color w:val="064462"/>
        </w:rPr>
        <w:t>Perform differential analysis on the samples from your two groups</w:t>
      </w:r>
      <w:r w:rsidR="001739A6">
        <w:rPr>
          <w:i/>
          <w:iCs/>
          <w:color w:val="064462"/>
        </w:rPr>
        <w:t xml:space="preserve">. </w:t>
      </w:r>
    </w:p>
    <w:p w14:paraId="22B29FF9" w14:textId="406D49F5" w:rsidR="00A073FC" w:rsidRPr="000F39DD" w:rsidRDefault="00AA6A08" w:rsidP="00AA6A08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A t</w:t>
      </w:r>
      <w:r w:rsidR="001739A6">
        <w:rPr>
          <w:i/>
          <w:iCs/>
          <w:color w:val="064462"/>
        </w:rPr>
        <w:t>utorial for this:</w:t>
      </w:r>
      <w:r>
        <w:rPr>
          <w:i/>
          <w:iCs/>
          <w:color w:val="064462"/>
        </w:rPr>
        <w:t xml:space="preserve"> </w:t>
      </w:r>
      <w:hyperlink r:id="rId14" w:history="1">
        <w:r w:rsidR="00D84DD3" w:rsidRPr="00AA6A08">
          <w:rPr>
            <w:rStyle w:val="Hyperlink"/>
            <w:i/>
            <w:iCs/>
            <w:color w:val="064462"/>
          </w:rPr>
          <w:t>alexslemonade.github.io/refinebio-examples/03-rnaseq/differential-expression_rnaseq_01.html</w:t>
        </w:r>
      </w:hyperlink>
    </w:p>
    <w:p w14:paraId="40EEB117" w14:textId="4922063E" w:rsidR="000F39DD" w:rsidRPr="00AA6A08" w:rsidRDefault="000F39DD" w:rsidP="00AA6A08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lastRenderedPageBreak/>
        <w:t xml:space="preserve">Another useful package for this: </w:t>
      </w:r>
      <w:hyperlink r:id="rId15" w:history="1">
        <w:r w:rsidRPr="00621A53">
          <w:rPr>
            <w:rStyle w:val="Hyperlink"/>
            <w:i/>
            <w:iCs/>
          </w:rPr>
          <w:t>https://github.com/reneshbedre/bioinfokit</w:t>
        </w:r>
      </w:hyperlink>
      <w:r>
        <w:rPr>
          <w:i/>
          <w:iCs/>
          <w:color w:val="064462"/>
        </w:rPr>
        <w:t xml:space="preserve"> </w:t>
      </w:r>
    </w:p>
    <w:p w14:paraId="7831AE72" w14:textId="2EFE24FD" w:rsidR="00034591" w:rsidRDefault="00A17BD3" w:rsidP="00D84DD3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Create a volcano plot of your data</w:t>
      </w:r>
      <w:r w:rsidR="00585BBF">
        <w:rPr>
          <w:i/>
          <w:iCs/>
          <w:color w:val="064462"/>
        </w:rPr>
        <w:t>. Make sure to label the axes and provide a legend.</w:t>
      </w:r>
    </w:p>
    <w:p w14:paraId="091A7CF3" w14:textId="0C34F80A" w:rsidR="00CE676A" w:rsidRDefault="00034591" w:rsidP="00D84DD3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Create a table of </w:t>
      </w:r>
      <w:r w:rsidR="00F5138C">
        <w:rPr>
          <w:i/>
          <w:iCs/>
          <w:color w:val="064462"/>
        </w:rPr>
        <w:t xml:space="preserve">the top 50 </w:t>
      </w:r>
      <w:r>
        <w:rPr>
          <w:i/>
          <w:iCs/>
          <w:color w:val="064462"/>
        </w:rPr>
        <w:t>differentially expressed genes</w:t>
      </w:r>
      <w:r w:rsidR="00A17BD3">
        <w:rPr>
          <w:i/>
          <w:iCs/>
          <w:color w:val="064462"/>
        </w:rPr>
        <w:t>.</w:t>
      </w:r>
      <w:r w:rsidR="00B338AD">
        <w:rPr>
          <w:i/>
          <w:iCs/>
          <w:color w:val="064462"/>
        </w:rPr>
        <w:t xml:space="preserve"> </w:t>
      </w:r>
      <w:r w:rsidR="00DF21B8">
        <w:rPr>
          <w:i/>
          <w:iCs/>
          <w:color w:val="064462"/>
        </w:rPr>
        <w:t>Add this to your assignment writeup. Include the full table</w:t>
      </w:r>
      <w:r w:rsidR="00ED3491">
        <w:rPr>
          <w:i/>
          <w:iCs/>
          <w:color w:val="064462"/>
        </w:rPr>
        <w:t xml:space="preserve"> of all results</w:t>
      </w:r>
      <w:r w:rsidR="00DF21B8">
        <w:rPr>
          <w:i/>
          <w:iCs/>
          <w:color w:val="064462"/>
        </w:rPr>
        <w:t xml:space="preserve"> in a results folder in your GitHub repository.</w:t>
      </w:r>
    </w:p>
    <w:p w14:paraId="1A2E87D4" w14:textId="08A6FBE7" w:rsidR="00A17BD3" w:rsidRDefault="00A17BD3" w:rsidP="00D84DD3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Save and summarize your findings.</w:t>
      </w:r>
    </w:p>
    <w:p w14:paraId="305FF382" w14:textId="0C45935F" w:rsidR="001914F5" w:rsidRDefault="00EC7FCB" w:rsidP="00EC7FCB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Extract the list of significantly differentially expressed genes, and g</w:t>
      </w:r>
      <w:r w:rsidRPr="00777333">
        <w:rPr>
          <w:i/>
          <w:iCs/>
          <w:color w:val="064462"/>
        </w:rPr>
        <w:t>enerate a heatmap</w:t>
      </w:r>
      <w:r w:rsidR="0082619F">
        <w:rPr>
          <w:i/>
          <w:iCs/>
          <w:color w:val="064462"/>
        </w:rPr>
        <w:t xml:space="preserve"> showing only those genes</w:t>
      </w:r>
    </w:p>
    <w:p w14:paraId="76D31E2D" w14:textId="4363E16F" w:rsidR="00EC7FCB" w:rsidRDefault="006659BF" w:rsidP="007003C7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An R package for this: </w:t>
      </w:r>
      <w:hyperlink r:id="rId16" w:history="1">
        <w:r w:rsidR="00EC7FCB" w:rsidRPr="007003C7">
          <w:rPr>
            <w:rStyle w:val="Hyperlink"/>
            <w:i/>
            <w:iCs/>
          </w:rPr>
          <w:t>https://jokergoo.github.io/ComplexHeatmap-reference/book/</w:t>
        </w:r>
      </w:hyperlink>
    </w:p>
    <w:p w14:paraId="5D2C75BC" w14:textId="4A34D298" w:rsidR="006659BF" w:rsidRPr="007003C7" w:rsidRDefault="006659BF" w:rsidP="007003C7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A Python package for this: </w:t>
      </w:r>
      <w:hyperlink r:id="rId17" w:history="1">
        <w:r w:rsidRPr="00621A53">
          <w:rPr>
            <w:rStyle w:val="Hyperlink"/>
            <w:i/>
            <w:iCs/>
          </w:rPr>
          <w:t>https://github.com/DingWB/PyComplexHeatmap</w:t>
        </w:r>
      </w:hyperlink>
      <w:r>
        <w:rPr>
          <w:i/>
          <w:iCs/>
          <w:color w:val="064462"/>
        </w:rPr>
        <w:t xml:space="preserve"> </w:t>
      </w:r>
    </w:p>
    <w:p w14:paraId="1E94B0FE" w14:textId="43110E4E" w:rsidR="0082619F" w:rsidRPr="0082619F" w:rsidRDefault="00EC7FCB" w:rsidP="0082619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Add a side bar colored by sample groupings (cancer vs not, </w:t>
      </w:r>
      <w:r w:rsidR="00EF3B2E">
        <w:rPr>
          <w:i/>
          <w:iCs/>
          <w:color w:val="064462"/>
        </w:rPr>
        <w:t>etc.</w:t>
      </w:r>
      <w:r>
        <w:rPr>
          <w:i/>
          <w:iCs/>
          <w:color w:val="064462"/>
        </w:rPr>
        <w:t>)</w:t>
      </w:r>
    </w:p>
    <w:p w14:paraId="66219CF7" w14:textId="0A8EDD7B" w:rsidR="00A073FC" w:rsidRPr="00777333" w:rsidRDefault="006831D1" w:rsidP="00F1364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 w:rsidRPr="00777333">
        <w:rPr>
          <w:i/>
          <w:iCs/>
          <w:color w:val="064462"/>
        </w:rPr>
        <w:t xml:space="preserve">Extract the list of differentially expressed </w:t>
      </w:r>
      <w:r w:rsidR="00C0724F" w:rsidRPr="00777333">
        <w:rPr>
          <w:i/>
          <w:iCs/>
          <w:color w:val="064462"/>
        </w:rPr>
        <w:t>genes and</w:t>
      </w:r>
      <w:r w:rsidRPr="00777333">
        <w:rPr>
          <w:i/>
          <w:iCs/>
          <w:color w:val="064462"/>
        </w:rPr>
        <w:t xml:space="preserve"> run </w:t>
      </w:r>
      <w:r w:rsidR="00E27FB1">
        <w:rPr>
          <w:i/>
          <w:iCs/>
          <w:color w:val="064462"/>
        </w:rPr>
        <w:t xml:space="preserve">gene set </w:t>
      </w:r>
      <w:r w:rsidRPr="00777333">
        <w:rPr>
          <w:i/>
          <w:iCs/>
          <w:color w:val="064462"/>
        </w:rPr>
        <w:t xml:space="preserve">enrichment analysis. </w:t>
      </w:r>
      <w:r w:rsidRPr="00777333">
        <w:rPr>
          <w:b/>
          <w:bCs/>
          <w:i/>
          <w:iCs/>
          <w:color w:val="064462"/>
        </w:rPr>
        <w:t xml:space="preserve">Each student in your team should run a different </w:t>
      </w:r>
      <w:r w:rsidR="001A69C1">
        <w:rPr>
          <w:b/>
          <w:bCs/>
          <w:i/>
          <w:iCs/>
          <w:color w:val="064462"/>
        </w:rPr>
        <w:t xml:space="preserve">combination of </w:t>
      </w:r>
      <w:r w:rsidRPr="00777333">
        <w:rPr>
          <w:b/>
          <w:bCs/>
          <w:i/>
          <w:iCs/>
          <w:color w:val="064462"/>
        </w:rPr>
        <w:t>method</w:t>
      </w:r>
      <w:r w:rsidR="00E375D5">
        <w:rPr>
          <w:b/>
          <w:bCs/>
          <w:i/>
          <w:iCs/>
          <w:color w:val="064462"/>
        </w:rPr>
        <w:t xml:space="preserve"> </w:t>
      </w:r>
      <w:r w:rsidR="001A69C1">
        <w:rPr>
          <w:b/>
          <w:bCs/>
          <w:i/>
          <w:iCs/>
          <w:color w:val="064462"/>
        </w:rPr>
        <w:t>and</w:t>
      </w:r>
      <w:r w:rsidR="00E375D5">
        <w:rPr>
          <w:b/>
          <w:bCs/>
          <w:i/>
          <w:iCs/>
          <w:color w:val="064462"/>
        </w:rPr>
        <w:t xml:space="preserve"> ontology</w:t>
      </w:r>
      <w:r w:rsidR="000539F1">
        <w:rPr>
          <w:b/>
          <w:bCs/>
          <w:i/>
          <w:iCs/>
          <w:color w:val="064462"/>
        </w:rPr>
        <w:t xml:space="preserve">, with a minimum </w:t>
      </w:r>
      <w:r w:rsidR="00B13D86">
        <w:rPr>
          <w:b/>
          <w:bCs/>
          <w:i/>
          <w:iCs/>
          <w:color w:val="064462"/>
        </w:rPr>
        <w:t xml:space="preserve">of </w:t>
      </w:r>
      <w:r w:rsidR="00193D59">
        <w:rPr>
          <w:b/>
          <w:bCs/>
          <w:i/>
          <w:iCs/>
          <w:color w:val="064462"/>
        </w:rPr>
        <w:t>2</w:t>
      </w:r>
      <w:r w:rsidR="00D07B2B">
        <w:rPr>
          <w:b/>
          <w:bCs/>
          <w:i/>
          <w:iCs/>
          <w:color w:val="064462"/>
        </w:rPr>
        <w:t xml:space="preserve"> </w:t>
      </w:r>
      <w:r w:rsidR="006C5A80">
        <w:rPr>
          <w:b/>
          <w:bCs/>
          <w:i/>
          <w:iCs/>
          <w:color w:val="064462"/>
        </w:rPr>
        <w:t xml:space="preserve">methods per team regardless of team size </w:t>
      </w:r>
      <w:r w:rsidRPr="00777333">
        <w:rPr>
          <w:i/>
          <w:iCs/>
          <w:color w:val="064462"/>
        </w:rPr>
        <w:t xml:space="preserve">(e.g., if there are 4 students on the team, there should be results for 4 </w:t>
      </w:r>
      <w:r w:rsidR="00C450B2">
        <w:rPr>
          <w:i/>
          <w:iCs/>
          <w:color w:val="064462"/>
        </w:rPr>
        <w:t>applications</w:t>
      </w:r>
      <w:r w:rsidRPr="00777333">
        <w:rPr>
          <w:i/>
          <w:iCs/>
          <w:color w:val="064462"/>
        </w:rPr>
        <w:t xml:space="preserve"> in your </w:t>
      </w:r>
      <w:r w:rsidR="005E364C">
        <w:rPr>
          <w:i/>
          <w:iCs/>
          <w:color w:val="064462"/>
        </w:rPr>
        <w:t>assignment writeup</w:t>
      </w:r>
      <w:r w:rsidR="000320D5">
        <w:rPr>
          <w:i/>
          <w:iCs/>
          <w:color w:val="064462"/>
        </w:rPr>
        <w:t>.</w:t>
      </w:r>
      <w:r w:rsidR="00E66E88">
        <w:rPr>
          <w:i/>
          <w:iCs/>
          <w:color w:val="064462"/>
        </w:rPr>
        <w:t xml:space="preserve"> Teams of 1 must include 2 methods</w:t>
      </w:r>
      <w:r w:rsidR="00B13D86">
        <w:rPr>
          <w:i/>
          <w:iCs/>
          <w:color w:val="064462"/>
        </w:rPr>
        <w:t>.</w:t>
      </w:r>
      <w:r w:rsidRPr="00777333">
        <w:rPr>
          <w:i/>
          <w:iCs/>
          <w:color w:val="064462"/>
        </w:rPr>
        <w:t>).</w:t>
      </w:r>
    </w:p>
    <w:p w14:paraId="16213A26" w14:textId="42795E4E" w:rsidR="00E32896" w:rsidRDefault="00E32896" w:rsidP="006831D1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Choose a method</w:t>
      </w:r>
      <w:r w:rsidR="003009E9">
        <w:rPr>
          <w:i/>
          <w:iCs/>
          <w:color w:val="064462"/>
        </w:rPr>
        <w:t xml:space="preserve"> (or message the instructor for permission to use an alternative method)</w:t>
      </w:r>
      <w:r>
        <w:rPr>
          <w:i/>
          <w:iCs/>
          <w:color w:val="064462"/>
        </w:rPr>
        <w:t>:</w:t>
      </w:r>
    </w:p>
    <w:p w14:paraId="59767D25" w14:textId="7D38A054" w:rsidR="005444E0" w:rsidRPr="00947646" w:rsidRDefault="005444E0" w:rsidP="0004786E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18" w:history="1">
        <w:r w:rsidRPr="00947646">
          <w:rPr>
            <w:rStyle w:val="Hyperlink"/>
            <w:i/>
            <w:iCs/>
          </w:rPr>
          <w:t>topGO</w:t>
        </w:r>
      </w:hyperlink>
    </w:p>
    <w:p w14:paraId="38672DF8" w14:textId="66DBD7AF" w:rsidR="0004786E" w:rsidRDefault="002F0CB9" w:rsidP="0004786E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19" w:history="1">
        <w:r>
          <w:rPr>
            <w:rStyle w:val="Hyperlink"/>
            <w:i/>
            <w:iCs/>
          </w:rPr>
          <w:t>clustProfiler</w:t>
        </w:r>
      </w:hyperlink>
    </w:p>
    <w:p w14:paraId="4633E295" w14:textId="2544F0BD" w:rsidR="00712AE7" w:rsidRDefault="002F0CB9" w:rsidP="00E3289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20" w:history="1">
        <w:r>
          <w:rPr>
            <w:rStyle w:val="Hyperlink"/>
            <w:i/>
            <w:iCs/>
          </w:rPr>
          <w:t>gProfiler2</w:t>
        </w:r>
      </w:hyperlink>
    </w:p>
    <w:p w14:paraId="6B061B69" w14:textId="50BCBB52" w:rsidR="006831D1" w:rsidRPr="00C5030B" w:rsidRDefault="00382F09" w:rsidP="00E32896">
      <w:pPr>
        <w:pStyle w:val="ListParagraph"/>
        <w:numPr>
          <w:ilvl w:val="2"/>
          <w:numId w:val="22"/>
        </w:numPr>
        <w:rPr>
          <w:rStyle w:val="Hyperlink"/>
          <w:i/>
          <w:iCs/>
          <w:color w:val="064462"/>
          <w:u w:val="none"/>
        </w:rPr>
      </w:pPr>
      <w:hyperlink r:id="rId21" w:history="1">
        <w:r>
          <w:rPr>
            <w:rStyle w:val="Hyperlink"/>
            <w:i/>
            <w:iCs/>
          </w:rPr>
          <w:t>GenomicSuperSignature</w:t>
        </w:r>
      </w:hyperlink>
    </w:p>
    <w:p w14:paraId="5FF4F8C6" w14:textId="3C2B49B3" w:rsidR="00C5030B" w:rsidRPr="00C5030B" w:rsidRDefault="00EC5C1E" w:rsidP="00E32896">
      <w:pPr>
        <w:pStyle w:val="ListParagraph"/>
        <w:numPr>
          <w:ilvl w:val="2"/>
          <w:numId w:val="22"/>
        </w:numPr>
        <w:rPr>
          <w:rStyle w:val="Hyperlink"/>
          <w:i/>
          <w:iCs/>
          <w:color w:val="064462"/>
          <w:u w:val="none"/>
        </w:rPr>
      </w:pPr>
      <w:hyperlink r:id="rId22" w:history="1">
        <w:r w:rsidRPr="00EC5C1E">
          <w:rPr>
            <w:rStyle w:val="Hyperlink"/>
            <w:i/>
            <w:iCs/>
          </w:rPr>
          <w:t>PyDESeq2</w:t>
        </w:r>
      </w:hyperlink>
      <w:r w:rsidR="00E43903">
        <w:rPr>
          <w:rStyle w:val="Hyperlink"/>
          <w:i/>
          <w:iCs/>
          <w:u w:val="none"/>
        </w:rPr>
        <w:t xml:space="preserve"> (BioStars example </w:t>
      </w:r>
      <w:hyperlink r:id="rId23" w:history="1">
        <w:r w:rsidR="00E43903" w:rsidRPr="00E43903">
          <w:rPr>
            <w:rStyle w:val="Hyperlink"/>
            <w:i/>
            <w:iCs/>
          </w:rPr>
          <w:t>here</w:t>
        </w:r>
      </w:hyperlink>
      <w:r w:rsidR="00E43903">
        <w:rPr>
          <w:rStyle w:val="Hyperlink"/>
          <w:i/>
          <w:iCs/>
          <w:u w:val="none"/>
        </w:rPr>
        <w:t>)</w:t>
      </w:r>
    </w:p>
    <w:p w14:paraId="40E747C0" w14:textId="11149804" w:rsidR="00C5030B" w:rsidRPr="00C5030B" w:rsidRDefault="0011467E" w:rsidP="00E32896">
      <w:pPr>
        <w:pStyle w:val="ListParagraph"/>
        <w:numPr>
          <w:ilvl w:val="2"/>
          <w:numId w:val="22"/>
        </w:numPr>
        <w:rPr>
          <w:rStyle w:val="Hyperlink"/>
          <w:i/>
          <w:iCs/>
          <w:color w:val="064462"/>
          <w:u w:val="none"/>
        </w:rPr>
      </w:pPr>
      <w:r>
        <w:rPr>
          <w:rStyle w:val="Hyperlink"/>
          <w:i/>
          <w:iCs/>
          <w:u w:val="none"/>
        </w:rPr>
        <w:t>Wilcoxon rank-sum test</w:t>
      </w:r>
    </w:p>
    <w:p w14:paraId="1D811BD7" w14:textId="5A5892D6" w:rsidR="00E32896" w:rsidRDefault="00E32896" w:rsidP="00E32896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Choose an ontology (e.g. Disease Ontology, Gene Ontology)</w:t>
      </w:r>
    </w:p>
    <w:p w14:paraId="1305FA14" w14:textId="77777777" w:rsidR="00E32896" w:rsidRDefault="00E32896" w:rsidP="00E32896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Run enrichment analysis on your data using your selected method and ontology</w:t>
      </w:r>
    </w:p>
    <w:p w14:paraId="62D92844" w14:textId="5ECA0116" w:rsidR="00ED74F7" w:rsidRPr="00777333" w:rsidRDefault="00ED74F7" w:rsidP="00E32896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Create a table of these results. Add it to the results folder in your GitHub repository.</w:t>
      </w:r>
    </w:p>
    <w:p w14:paraId="58101F3C" w14:textId="0BB45DF3" w:rsidR="002645DC" w:rsidRPr="002645DC" w:rsidRDefault="002645DC" w:rsidP="002645DC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Create a table showing statistically significantly enriched terms (and any characteristics) shared by the method you used (e.g., q-value, p-value, log fold change). Include the full tables in a results folder in your GitHub repository. This will be</w:t>
      </w:r>
      <w:r w:rsidR="00ED74F7" w:rsidRPr="002645DC">
        <w:rPr>
          <w:i/>
          <w:iCs/>
          <w:color w:val="064462"/>
        </w:rPr>
        <w:t xml:space="preserve"> a joint table of all your team’s</w:t>
      </w:r>
      <w:r w:rsidR="009B3D07">
        <w:rPr>
          <w:i/>
          <w:iCs/>
          <w:color w:val="064462"/>
        </w:rPr>
        <w:t xml:space="preserve"> results from</w:t>
      </w:r>
      <w:r w:rsidR="00ED74F7" w:rsidRPr="002645DC">
        <w:rPr>
          <w:i/>
          <w:iCs/>
          <w:color w:val="064462"/>
        </w:rPr>
        <w:t xml:space="preserve"> step 5. Each unique gene set / term should have 1 row and all results from each method in that row. Add a column indicating how many of the methods found this term to be significantly enriched in your analysis, and how many methods included this term in the analysis. Add </w:t>
      </w:r>
      <w:r w:rsidR="00142271" w:rsidRPr="002645DC">
        <w:rPr>
          <w:i/>
          <w:iCs/>
          <w:color w:val="064462"/>
        </w:rPr>
        <w:t>the</w:t>
      </w:r>
      <w:r w:rsidR="00ED74F7" w:rsidRPr="002645DC">
        <w:rPr>
          <w:i/>
          <w:iCs/>
          <w:color w:val="064462"/>
        </w:rPr>
        <w:t xml:space="preserve"> full table to your GitHub repository results Folder. </w:t>
      </w:r>
    </w:p>
    <w:p w14:paraId="3D8E85F5" w14:textId="6F0E1A57" w:rsidR="00FF2152" w:rsidRPr="00DA486A" w:rsidRDefault="00FF2152" w:rsidP="00E01CE1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Using the table</w:t>
      </w:r>
      <w:r w:rsidR="00E7370B">
        <w:rPr>
          <w:i/>
          <w:iCs/>
          <w:color w:val="064462"/>
        </w:rPr>
        <w:t xml:space="preserve"> created in step 6</w:t>
      </w:r>
      <w:r>
        <w:rPr>
          <w:i/>
          <w:iCs/>
          <w:color w:val="064462"/>
        </w:rPr>
        <w:t xml:space="preserve">, create a combined table that shows the top 10 terms enriched in all (or most) methods. </w:t>
      </w:r>
      <w:r w:rsidR="001A6A37">
        <w:rPr>
          <w:i/>
          <w:iCs/>
          <w:color w:val="064462"/>
        </w:rPr>
        <w:t xml:space="preserve">Include this in your assignment writeup. </w:t>
      </w:r>
    </w:p>
    <w:p w14:paraId="50EEB7A5" w14:textId="167C3959" w:rsidR="006831D1" w:rsidRDefault="002F78C0" w:rsidP="00F1364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 w:rsidRPr="00777333">
        <w:rPr>
          <w:i/>
          <w:iCs/>
          <w:color w:val="064462"/>
        </w:rPr>
        <w:t>Write a short summary to go with each plot/table you create. Describe what you did, what parameters you used (if any)</w:t>
      </w:r>
      <w:r w:rsidR="00AF7FA6">
        <w:rPr>
          <w:i/>
          <w:iCs/>
          <w:color w:val="064462"/>
        </w:rPr>
        <w:t>,</w:t>
      </w:r>
      <w:r w:rsidRPr="00777333">
        <w:rPr>
          <w:i/>
          <w:iCs/>
          <w:color w:val="064462"/>
        </w:rPr>
        <w:t xml:space="preserve"> and </w:t>
      </w:r>
      <w:r w:rsidR="00AF7FA6">
        <w:rPr>
          <w:i/>
          <w:iCs/>
          <w:color w:val="064462"/>
        </w:rPr>
        <w:t>at least one</w:t>
      </w:r>
      <w:r w:rsidRPr="00777333">
        <w:rPr>
          <w:i/>
          <w:iCs/>
          <w:color w:val="064462"/>
        </w:rPr>
        <w:t xml:space="preserve"> interesting result from it.</w:t>
      </w:r>
      <w:r w:rsidR="00CC2C5F" w:rsidRPr="00777333">
        <w:rPr>
          <w:i/>
          <w:iCs/>
          <w:color w:val="064462"/>
        </w:rPr>
        <w:t xml:space="preserve"> </w:t>
      </w:r>
    </w:p>
    <w:p w14:paraId="6524C19E" w14:textId="573B9A4F" w:rsidR="00F819F6" w:rsidRPr="00DF7F2E" w:rsidRDefault="00F819F6" w:rsidP="00F819F6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Combine all results into a single file, submit on Canvas. </w:t>
      </w:r>
      <w:r w:rsidR="00C414EE">
        <w:rPr>
          <w:i/>
          <w:iCs/>
          <w:color w:val="064462"/>
        </w:rPr>
        <w:t>Only one</w:t>
      </w:r>
      <w:r>
        <w:rPr>
          <w:i/>
          <w:iCs/>
          <w:color w:val="064462"/>
        </w:rPr>
        <w:t xml:space="preserve"> student on the team </w:t>
      </w:r>
      <w:r w:rsidR="00C414EE">
        <w:rPr>
          <w:i/>
          <w:iCs/>
          <w:color w:val="064462"/>
        </w:rPr>
        <w:t>needs to submit</w:t>
      </w:r>
      <w:r>
        <w:rPr>
          <w:i/>
          <w:iCs/>
          <w:color w:val="064462"/>
        </w:rPr>
        <w:t>. Make sure that all your code</w:t>
      </w:r>
      <w:r w:rsidR="008053B1">
        <w:rPr>
          <w:i/>
          <w:iCs/>
          <w:color w:val="064462"/>
        </w:rPr>
        <w:t xml:space="preserve"> and results</w:t>
      </w:r>
      <w:r>
        <w:rPr>
          <w:i/>
          <w:iCs/>
          <w:color w:val="064462"/>
        </w:rPr>
        <w:t xml:space="preserve"> </w:t>
      </w:r>
      <w:r w:rsidR="008053B1">
        <w:rPr>
          <w:i/>
          <w:iCs/>
          <w:color w:val="064462"/>
        </w:rPr>
        <w:t>are</w:t>
      </w:r>
      <w:r>
        <w:rPr>
          <w:i/>
          <w:iCs/>
          <w:color w:val="064462"/>
        </w:rPr>
        <w:t xml:space="preserve"> added to your GitHub repository. </w:t>
      </w:r>
    </w:p>
    <w:p w14:paraId="587ED44A" w14:textId="77777777" w:rsidR="00660BD6" w:rsidRDefault="00660BD6" w:rsidP="00660BD6">
      <w:pPr>
        <w:rPr>
          <w:i/>
          <w:iCs/>
          <w:color w:val="064462"/>
        </w:rPr>
      </w:pPr>
    </w:p>
    <w:p w14:paraId="5B6121B9" w14:textId="77777777" w:rsidR="00660BD6" w:rsidRDefault="00660BD6" w:rsidP="00660BD6">
      <w:pPr>
        <w:rPr>
          <w:i/>
          <w:iCs/>
          <w:color w:val="064462"/>
        </w:rPr>
      </w:pPr>
    </w:p>
    <w:p w14:paraId="12914A49" w14:textId="77777777" w:rsidR="00660BD6" w:rsidRDefault="00660BD6" w:rsidP="00660BD6">
      <w:pPr>
        <w:rPr>
          <w:i/>
          <w:iCs/>
          <w:color w:val="064462"/>
        </w:rPr>
      </w:pPr>
    </w:p>
    <w:p w14:paraId="7CAA6B0B" w14:textId="77777777" w:rsidR="00660BD6" w:rsidRDefault="00660BD6" w:rsidP="00660BD6">
      <w:pPr>
        <w:rPr>
          <w:i/>
          <w:iCs/>
          <w:color w:val="064462"/>
        </w:rPr>
      </w:pPr>
    </w:p>
    <w:p w14:paraId="227ED6CC" w14:textId="77777777" w:rsidR="00660BD6" w:rsidRDefault="00660BD6" w:rsidP="00660BD6">
      <w:pPr>
        <w:rPr>
          <w:i/>
          <w:iCs/>
          <w:color w:val="064462"/>
        </w:rPr>
      </w:pPr>
    </w:p>
    <w:p w14:paraId="4A067F28" w14:textId="77777777" w:rsidR="00660BD6" w:rsidRDefault="00660BD6" w:rsidP="00660BD6">
      <w:pPr>
        <w:rPr>
          <w:i/>
          <w:iCs/>
          <w:color w:val="064462"/>
        </w:rPr>
      </w:pPr>
    </w:p>
    <w:p w14:paraId="66EC13AF" w14:textId="77777777" w:rsidR="00660BD6" w:rsidRDefault="00660BD6" w:rsidP="00660BD6">
      <w:pPr>
        <w:rPr>
          <w:i/>
          <w:iCs/>
          <w:color w:val="064462"/>
        </w:rPr>
      </w:pPr>
    </w:p>
    <w:p w14:paraId="0F6AD92D" w14:textId="52B0C60C" w:rsidR="00660BD6" w:rsidRDefault="00660BD6">
      <w:pPr>
        <w:rPr>
          <w:i/>
          <w:iCs/>
          <w:color w:val="064462"/>
        </w:rPr>
      </w:pPr>
    </w:p>
    <w:sectPr w:rsidR="00660BD6" w:rsidSect="004547C4">
      <w:footerReference w:type="defaul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30AFE7" w14:textId="77777777" w:rsidR="00FF792B" w:rsidRDefault="00FF792B" w:rsidP="00BE1628">
      <w:r>
        <w:separator/>
      </w:r>
    </w:p>
  </w:endnote>
  <w:endnote w:type="continuationSeparator" w:id="0">
    <w:p w14:paraId="6EB9B2EF" w14:textId="77777777" w:rsidR="00FF792B" w:rsidRDefault="00FF792B" w:rsidP="00BE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E9D3EE" w14:textId="454B07A3" w:rsidR="00BE1628" w:rsidRPr="00F10ECE" w:rsidRDefault="00F87498">
    <w:pPr>
      <w:pStyle w:val="Footer"/>
      <w:rPr>
        <w:b/>
        <w:i/>
        <w:noProof/>
        <w:color w:val="054361"/>
        <w:sz w:val="20"/>
      </w:rPr>
    </w:pPr>
    <w:r>
      <w:rPr>
        <w:b/>
        <w:i/>
        <w:color w:val="054361"/>
        <w:sz w:val="20"/>
      </w:rPr>
      <w:t>Bioinformatics</w:t>
    </w:r>
    <w:r w:rsidR="00BA6E7F" w:rsidRPr="00F10ECE">
      <w:rPr>
        <w:b/>
        <w:i/>
        <w:color w:val="054361"/>
        <w:sz w:val="20"/>
      </w:rPr>
      <w:t xml:space="preserve">, </w:t>
    </w:r>
    <w:r w:rsidR="00C44687">
      <w:rPr>
        <w:b/>
        <w:i/>
        <w:color w:val="054361"/>
        <w:sz w:val="20"/>
      </w:rPr>
      <w:t>CGS 4144</w:t>
    </w:r>
    <w:r w:rsidR="00BA6E7F" w:rsidRPr="00F10ECE">
      <w:rPr>
        <w:b/>
        <w:i/>
        <w:color w:val="054361"/>
        <w:sz w:val="20"/>
      </w:rPr>
      <w:tab/>
    </w:r>
    <w:r w:rsidR="00BA6E7F" w:rsidRPr="00F10ECE">
      <w:rPr>
        <w:b/>
        <w:i/>
        <w:color w:val="054361"/>
        <w:sz w:val="20"/>
      </w:rPr>
      <w:tab/>
      <w:t xml:space="preserve">Page </w:t>
    </w:r>
    <w:r w:rsidR="00BA6E7F" w:rsidRPr="00F10ECE">
      <w:rPr>
        <w:b/>
        <w:i/>
        <w:color w:val="054361"/>
        <w:sz w:val="20"/>
      </w:rPr>
      <w:fldChar w:fldCharType="begin"/>
    </w:r>
    <w:r w:rsidR="00BA6E7F" w:rsidRPr="00F10ECE">
      <w:rPr>
        <w:b/>
        <w:i/>
        <w:color w:val="054361"/>
        <w:sz w:val="20"/>
      </w:rPr>
      <w:instrText xml:space="preserve"> PAGE   \* MERGEFORMAT </w:instrText>
    </w:r>
    <w:r w:rsidR="00BA6E7F" w:rsidRPr="00F10ECE">
      <w:rPr>
        <w:b/>
        <w:i/>
        <w:color w:val="054361"/>
        <w:sz w:val="20"/>
      </w:rPr>
      <w:fldChar w:fldCharType="separate"/>
    </w:r>
    <w:r w:rsidR="0026097A">
      <w:rPr>
        <w:b/>
        <w:i/>
        <w:noProof/>
        <w:color w:val="054361"/>
        <w:sz w:val="20"/>
      </w:rPr>
      <w:t>3</w:t>
    </w:r>
    <w:r w:rsidR="00BA6E7F" w:rsidRPr="00F10ECE">
      <w:rPr>
        <w:b/>
        <w:i/>
        <w:noProof/>
        <w:color w:val="054361"/>
        <w:sz w:val="20"/>
      </w:rPr>
      <w:fldChar w:fldCharType="end"/>
    </w:r>
  </w:p>
  <w:p w14:paraId="33744633" w14:textId="24953AF9" w:rsidR="00BA6E7F" w:rsidRPr="00F10ECE" w:rsidRDefault="00F87498">
    <w:pPr>
      <w:pStyle w:val="Footer"/>
      <w:rPr>
        <w:b/>
        <w:i/>
        <w:color w:val="054361"/>
        <w:sz w:val="20"/>
      </w:rPr>
    </w:pPr>
    <w:r>
      <w:rPr>
        <w:b/>
        <w:i/>
        <w:noProof/>
        <w:color w:val="054361"/>
        <w:sz w:val="20"/>
      </w:rPr>
      <w:t xml:space="preserve">Kiley Graim, Fall </w:t>
    </w:r>
    <w:r w:rsidR="00F819F6">
      <w:rPr>
        <w:b/>
        <w:i/>
        <w:noProof/>
        <w:color w:val="054361"/>
        <w:sz w:val="20"/>
      </w:rPr>
      <w:t>202</w:t>
    </w:r>
    <w:r w:rsidR="00F32FD0">
      <w:rPr>
        <w:b/>
        <w:i/>
        <w:noProof/>
        <w:color w:val="054361"/>
        <w:sz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AFEDEA" w14:textId="77777777" w:rsidR="00FF792B" w:rsidRDefault="00FF792B" w:rsidP="00BE1628">
      <w:r>
        <w:separator/>
      </w:r>
    </w:p>
  </w:footnote>
  <w:footnote w:type="continuationSeparator" w:id="0">
    <w:p w14:paraId="4C438656" w14:textId="77777777" w:rsidR="00FF792B" w:rsidRDefault="00FF792B" w:rsidP="00BE1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D48A3B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21557"/>
    <w:multiLevelType w:val="hybridMultilevel"/>
    <w:tmpl w:val="C7580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57B41"/>
    <w:multiLevelType w:val="hybridMultilevel"/>
    <w:tmpl w:val="74BCC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A26A3"/>
    <w:multiLevelType w:val="hybridMultilevel"/>
    <w:tmpl w:val="FA70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50DDD"/>
    <w:multiLevelType w:val="hybridMultilevel"/>
    <w:tmpl w:val="2CE25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D09AE"/>
    <w:multiLevelType w:val="hybridMultilevel"/>
    <w:tmpl w:val="FDF8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063E1"/>
    <w:multiLevelType w:val="hybridMultilevel"/>
    <w:tmpl w:val="FFBEC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71969"/>
    <w:multiLevelType w:val="hybridMultilevel"/>
    <w:tmpl w:val="FD7C3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53B6C"/>
    <w:multiLevelType w:val="hybridMultilevel"/>
    <w:tmpl w:val="813689B6"/>
    <w:lvl w:ilvl="0" w:tplc="CD4A4A6C">
      <w:start w:val="202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A43E7"/>
    <w:multiLevelType w:val="multilevel"/>
    <w:tmpl w:val="508A0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3FA0515"/>
    <w:multiLevelType w:val="hybridMultilevel"/>
    <w:tmpl w:val="508A0D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55B7097"/>
    <w:multiLevelType w:val="hybridMultilevel"/>
    <w:tmpl w:val="4042810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57CC6411"/>
    <w:multiLevelType w:val="multilevel"/>
    <w:tmpl w:val="DDDC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A647263"/>
    <w:multiLevelType w:val="hybridMultilevel"/>
    <w:tmpl w:val="0AEC45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5D341D"/>
    <w:multiLevelType w:val="multilevel"/>
    <w:tmpl w:val="DFA4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EF4C79"/>
    <w:multiLevelType w:val="hybridMultilevel"/>
    <w:tmpl w:val="2A7A0F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FF3CA3"/>
    <w:multiLevelType w:val="hybridMultilevel"/>
    <w:tmpl w:val="DFA43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BF441C2"/>
    <w:multiLevelType w:val="hybridMultilevel"/>
    <w:tmpl w:val="DDDCFC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D2B4A3E"/>
    <w:multiLevelType w:val="hybridMultilevel"/>
    <w:tmpl w:val="D17CF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533A5E"/>
    <w:multiLevelType w:val="hybridMultilevel"/>
    <w:tmpl w:val="3BFC934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E41350"/>
    <w:multiLevelType w:val="hybridMultilevel"/>
    <w:tmpl w:val="4C12E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471448"/>
    <w:multiLevelType w:val="hybridMultilevel"/>
    <w:tmpl w:val="10F84C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72730539">
    <w:abstractNumId w:val="21"/>
  </w:num>
  <w:num w:numId="2" w16cid:durableId="68356251">
    <w:abstractNumId w:val="10"/>
  </w:num>
  <w:num w:numId="3" w16cid:durableId="1074471520">
    <w:abstractNumId w:val="9"/>
  </w:num>
  <w:num w:numId="4" w16cid:durableId="1452552531">
    <w:abstractNumId w:val="17"/>
  </w:num>
  <w:num w:numId="5" w16cid:durableId="1693650471">
    <w:abstractNumId w:val="12"/>
  </w:num>
  <w:num w:numId="6" w16cid:durableId="19091313">
    <w:abstractNumId w:val="16"/>
  </w:num>
  <w:num w:numId="7" w16cid:durableId="45881917">
    <w:abstractNumId w:val="14"/>
  </w:num>
  <w:num w:numId="8" w16cid:durableId="376053961">
    <w:abstractNumId w:val="19"/>
  </w:num>
  <w:num w:numId="9" w16cid:durableId="1493371561">
    <w:abstractNumId w:val="13"/>
  </w:num>
  <w:num w:numId="10" w16cid:durableId="11590740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2769726">
    <w:abstractNumId w:val="1"/>
  </w:num>
  <w:num w:numId="12" w16cid:durableId="1173911638">
    <w:abstractNumId w:val="0"/>
  </w:num>
  <w:num w:numId="13" w16cid:durableId="1002974490">
    <w:abstractNumId w:val="11"/>
  </w:num>
  <w:num w:numId="14" w16cid:durableId="1292394776">
    <w:abstractNumId w:val="6"/>
  </w:num>
  <w:num w:numId="15" w16cid:durableId="1195077346">
    <w:abstractNumId w:val="20"/>
  </w:num>
  <w:num w:numId="16" w16cid:durableId="1955211719">
    <w:abstractNumId w:val="3"/>
  </w:num>
  <w:num w:numId="17" w16cid:durableId="960842660">
    <w:abstractNumId w:val="5"/>
  </w:num>
  <w:num w:numId="18" w16cid:durableId="1920168915">
    <w:abstractNumId w:val="8"/>
  </w:num>
  <w:num w:numId="19" w16cid:durableId="332075423">
    <w:abstractNumId w:val="7"/>
  </w:num>
  <w:num w:numId="20" w16cid:durableId="1938248252">
    <w:abstractNumId w:val="15"/>
  </w:num>
  <w:num w:numId="21" w16cid:durableId="237448285">
    <w:abstractNumId w:val="18"/>
  </w:num>
  <w:num w:numId="22" w16cid:durableId="764420637">
    <w:abstractNumId w:val="4"/>
  </w:num>
  <w:num w:numId="23" w16cid:durableId="125170051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3NDQzMzc2Nze0NDNR0lEKTi0uzszPAykwqgUA1HgBSCwAAAA="/>
  </w:docVars>
  <w:rsids>
    <w:rsidRoot w:val="00525BEB"/>
    <w:rsid w:val="00000949"/>
    <w:rsid w:val="000051F7"/>
    <w:rsid w:val="00005562"/>
    <w:rsid w:val="00005CBF"/>
    <w:rsid w:val="00005D2D"/>
    <w:rsid w:val="00005E27"/>
    <w:rsid w:val="000125A8"/>
    <w:rsid w:val="000147D5"/>
    <w:rsid w:val="00015FB0"/>
    <w:rsid w:val="000234E8"/>
    <w:rsid w:val="00024D31"/>
    <w:rsid w:val="00025F33"/>
    <w:rsid w:val="000261BC"/>
    <w:rsid w:val="000269C5"/>
    <w:rsid w:val="00027155"/>
    <w:rsid w:val="0003084C"/>
    <w:rsid w:val="00030D2D"/>
    <w:rsid w:val="00030FA4"/>
    <w:rsid w:val="000320D5"/>
    <w:rsid w:val="00032202"/>
    <w:rsid w:val="0003360D"/>
    <w:rsid w:val="00034591"/>
    <w:rsid w:val="00035912"/>
    <w:rsid w:val="0003799C"/>
    <w:rsid w:val="0004657E"/>
    <w:rsid w:val="000467CD"/>
    <w:rsid w:val="00047593"/>
    <w:rsid w:val="0004786E"/>
    <w:rsid w:val="00052AE7"/>
    <w:rsid w:val="0005324B"/>
    <w:rsid w:val="000539F1"/>
    <w:rsid w:val="0005520F"/>
    <w:rsid w:val="00060B07"/>
    <w:rsid w:val="00062706"/>
    <w:rsid w:val="00066B9C"/>
    <w:rsid w:val="000704A6"/>
    <w:rsid w:val="00071B59"/>
    <w:rsid w:val="00071FFD"/>
    <w:rsid w:val="000726DA"/>
    <w:rsid w:val="00072CBE"/>
    <w:rsid w:val="00076C8C"/>
    <w:rsid w:val="00081552"/>
    <w:rsid w:val="00081CB3"/>
    <w:rsid w:val="000823FC"/>
    <w:rsid w:val="000867C7"/>
    <w:rsid w:val="000975C9"/>
    <w:rsid w:val="000A2E07"/>
    <w:rsid w:val="000A3A93"/>
    <w:rsid w:val="000A5A0C"/>
    <w:rsid w:val="000A7A4E"/>
    <w:rsid w:val="000B2CA7"/>
    <w:rsid w:val="000B3B45"/>
    <w:rsid w:val="000B4634"/>
    <w:rsid w:val="000B4D62"/>
    <w:rsid w:val="000B786C"/>
    <w:rsid w:val="000B7A48"/>
    <w:rsid w:val="000C1EAB"/>
    <w:rsid w:val="000C2A0D"/>
    <w:rsid w:val="000C694A"/>
    <w:rsid w:val="000C7AF8"/>
    <w:rsid w:val="000D4C9E"/>
    <w:rsid w:val="000E0B9F"/>
    <w:rsid w:val="000E11BB"/>
    <w:rsid w:val="000E16AF"/>
    <w:rsid w:val="000E1A44"/>
    <w:rsid w:val="000E339F"/>
    <w:rsid w:val="000E4011"/>
    <w:rsid w:val="000E47C0"/>
    <w:rsid w:val="000E6B2D"/>
    <w:rsid w:val="000F0902"/>
    <w:rsid w:val="000F1796"/>
    <w:rsid w:val="000F39DD"/>
    <w:rsid w:val="000F5523"/>
    <w:rsid w:val="000F6901"/>
    <w:rsid w:val="00100DB9"/>
    <w:rsid w:val="0010128E"/>
    <w:rsid w:val="00101494"/>
    <w:rsid w:val="00103F43"/>
    <w:rsid w:val="0011041F"/>
    <w:rsid w:val="00110CAB"/>
    <w:rsid w:val="0011467E"/>
    <w:rsid w:val="00114803"/>
    <w:rsid w:val="00117F54"/>
    <w:rsid w:val="0012254F"/>
    <w:rsid w:val="00131E60"/>
    <w:rsid w:val="0013269A"/>
    <w:rsid w:val="00135E13"/>
    <w:rsid w:val="0013659C"/>
    <w:rsid w:val="00142271"/>
    <w:rsid w:val="00145711"/>
    <w:rsid w:val="00151027"/>
    <w:rsid w:val="001512E8"/>
    <w:rsid w:val="00151CFC"/>
    <w:rsid w:val="00152FD3"/>
    <w:rsid w:val="00154552"/>
    <w:rsid w:val="00154947"/>
    <w:rsid w:val="001558D7"/>
    <w:rsid w:val="001568DB"/>
    <w:rsid w:val="0016139F"/>
    <w:rsid w:val="0016744A"/>
    <w:rsid w:val="00172603"/>
    <w:rsid w:val="001739A6"/>
    <w:rsid w:val="001801C7"/>
    <w:rsid w:val="00180A7A"/>
    <w:rsid w:val="00182D3D"/>
    <w:rsid w:val="001844F7"/>
    <w:rsid w:val="001914F5"/>
    <w:rsid w:val="0019285E"/>
    <w:rsid w:val="001935D3"/>
    <w:rsid w:val="00193D59"/>
    <w:rsid w:val="001955FB"/>
    <w:rsid w:val="00195755"/>
    <w:rsid w:val="00196B7E"/>
    <w:rsid w:val="00197427"/>
    <w:rsid w:val="00197808"/>
    <w:rsid w:val="001A2009"/>
    <w:rsid w:val="001A2BDF"/>
    <w:rsid w:val="001A3E55"/>
    <w:rsid w:val="001A5B4C"/>
    <w:rsid w:val="001A69C1"/>
    <w:rsid w:val="001A6A37"/>
    <w:rsid w:val="001A6DAB"/>
    <w:rsid w:val="001A6EDC"/>
    <w:rsid w:val="001A74C6"/>
    <w:rsid w:val="001B081A"/>
    <w:rsid w:val="001B26B3"/>
    <w:rsid w:val="001B2BFC"/>
    <w:rsid w:val="001B36AD"/>
    <w:rsid w:val="001B4079"/>
    <w:rsid w:val="001B4988"/>
    <w:rsid w:val="001B76D7"/>
    <w:rsid w:val="001C18FE"/>
    <w:rsid w:val="001C6D91"/>
    <w:rsid w:val="001C7540"/>
    <w:rsid w:val="001D26B6"/>
    <w:rsid w:val="001D5B58"/>
    <w:rsid w:val="001D7067"/>
    <w:rsid w:val="001E2313"/>
    <w:rsid w:val="001E54EF"/>
    <w:rsid w:val="001F009F"/>
    <w:rsid w:val="001F478C"/>
    <w:rsid w:val="001F54C8"/>
    <w:rsid w:val="002005D8"/>
    <w:rsid w:val="00201991"/>
    <w:rsid w:val="00203B4B"/>
    <w:rsid w:val="00206989"/>
    <w:rsid w:val="002111E9"/>
    <w:rsid w:val="00212961"/>
    <w:rsid w:val="00217BA3"/>
    <w:rsid w:val="002302D6"/>
    <w:rsid w:val="002322FE"/>
    <w:rsid w:val="00232E01"/>
    <w:rsid w:val="00241745"/>
    <w:rsid w:val="002430A8"/>
    <w:rsid w:val="00243B36"/>
    <w:rsid w:val="00243D6B"/>
    <w:rsid w:val="00245700"/>
    <w:rsid w:val="0025134B"/>
    <w:rsid w:val="00260678"/>
    <w:rsid w:val="0026097A"/>
    <w:rsid w:val="00263466"/>
    <w:rsid w:val="002645DC"/>
    <w:rsid w:val="00265834"/>
    <w:rsid w:val="00271E4E"/>
    <w:rsid w:val="00274208"/>
    <w:rsid w:val="002749D5"/>
    <w:rsid w:val="0027687A"/>
    <w:rsid w:val="00277316"/>
    <w:rsid w:val="00277D19"/>
    <w:rsid w:val="002809A6"/>
    <w:rsid w:val="002816D1"/>
    <w:rsid w:val="0029366D"/>
    <w:rsid w:val="00294D0D"/>
    <w:rsid w:val="00296405"/>
    <w:rsid w:val="002A3189"/>
    <w:rsid w:val="002A581F"/>
    <w:rsid w:val="002A5EA9"/>
    <w:rsid w:val="002A65F5"/>
    <w:rsid w:val="002A6EE1"/>
    <w:rsid w:val="002B153C"/>
    <w:rsid w:val="002B2276"/>
    <w:rsid w:val="002B48BD"/>
    <w:rsid w:val="002B553F"/>
    <w:rsid w:val="002B58D9"/>
    <w:rsid w:val="002C1D21"/>
    <w:rsid w:val="002C512A"/>
    <w:rsid w:val="002C6E83"/>
    <w:rsid w:val="002D5DEE"/>
    <w:rsid w:val="002D6171"/>
    <w:rsid w:val="002D7913"/>
    <w:rsid w:val="002E106D"/>
    <w:rsid w:val="002E1136"/>
    <w:rsid w:val="002E2C2A"/>
    <w:rsid w:val="002E5A0E"/>
    <w:rsid w:val="002E6EA3"/>
    <w:rsid w:val="002F0816"/>
    <w:rsid w:val="002F0961"/>
    <w:rsid w:val="002F0CB9"/>
    <w:rsid w:val="002F6592"/>
    <w:rsid w:val="002F66FB"/>
    <w:rsid w:val="002F78C0"/>
    <w:rsid w:val="003009E9"/>
    <w:rsid w:val="0030112C"/>
    <w:rsid w:val="00303734"/>
    <w:rsid w:val="003065C7"/>
    <w:rsid w:val="003065CF"/>
    <w:rsid w:val="00312FFB"/>
    <w:rsid w:val="00317EA0"/>
    <w:rsid w:val="003207B9"/>
    <w:rsid w:val="00321AE5"/>
    <w:rsid w:val="00323EDF"/>
    <w:rsid w:val="003265A3"/>
    <w:rsid w:val="00327E9C"/>
    <w:rsid w:val="0033475F"/>
    <w:rsid w:val="0033515E"/>
    <w:rsid w:val="00336D52"/>
    <w:rsid w:val="00342CC9"/>
    <w:rsid w:val="003443BB"/>
    <w:rsid w:val="00345371"/>
    <w:rsid w:val="00345C4D"/>
    <w:rsid w:val="00352326"/>
    <w:rsid w:val="00352AE5"/>
    <w:rsid w:val="00353DEB"/>
    <w:rsid w:val="0035492F"/>
    <w:rsid w:val="00355351"/>
    <w:rsid w:val="00356C68"/>
    <w:rsid w:val="0035704D"/>
    <w:rsid w:val="00357C72"/>
    <w:rsid w:val="003605E6"/>
    <w:rsid w:val="00360FE0"/>
    <w:rsid w:val="00361319"/>
    <w:rsid w:val="0036697C"/>
    <w:rsid w:val="00367537"/>
    <w:rsid w:val="003743B1"/>
    <w:rsid w:val="00376D14"/>
    <w:rsid w:val="00381A27"/>
    <w:rsid w:val="00382F09"/>
    <w:rsid w:val="00385407"/>
    <w:rsid w:val="00387811"/>
    <w:rsid w:val="00391541"/>
    <w:rsid w:val="00392484"/>
    <w:rsid w:val="003A0F52"/>
    <w:rsid w:val="003A1095"/>
    <w:rsid w:val="003A3B8A"/>
    <w:rsid w:val="003A3E35"/>
    <w:rsid w:val="003A52D6"/>
    <w:rsid w:val="003A60C9"/>
    <w:rsid w:val="003A7114"/>
    <w:rsid w:val="003C10EC"/>
    <w:rsid w:val="003C4F49"/>
    <w:rsid w:val="003C7B7F"/>
    <w:rsid w:val="003D1D08"/>
    <w:rsid w:val="003D6581"/>
    <w:rsid w:val="003D71DA"/>
    <w:rsid w:val="003E1E82"/>
    <w:rsid w:val="003E3F1E"/>
    <w:rsid w:val="003E473E"/>
    <w:rsid w:val="003E51D6"/>
    <w:rsid w:val="003E7208"/>
    <w:rsid w:val="003E76F3"/>
    <w:rsid w:val="003E7C02"/>
    <w:rsid w:val="003F2011"/>
    <w:rsid w:val="003F27C6"/>
    <w:rsid w:val="003F4B07"/>
    <w:rsid w:val="003F4B69"/>
    <w:rsid w:val="003F7046"/>
    <w:rsid w:val="003F76E8"/>
    <w:rsid w:val="00406933"/>
    <w:rsid w:val="0041162E"/>
    <w:rsid w:val="0041373D"/>
    <w:rsid w:val="00416D01"/>
    <w:rsid w:val="00417254"/>
    <w:rsid w:val="00421029"/>
    <w:rsid w:val="0042747A"/>
    <w:rsid w:val="00430C12"/>
    <w:rsid w:val="00433481"/>
    <w:rsid w:val="004345F3"/>
    <w:rsid w:val="00450E2C"/>
    <w:rsid w:val="004547C4"/>
    <w:rsid w:val="00455A81"/>
    <w:rsid w:val="00460F29"/>
    <w:rsid w:val="00461B07"/>
    <w:rsid w:val="004655DB"/>
    <w:rsid w:val="00465697"/>
    <w:rsid w:val="00476985"/>
    <w:rsid w:val="00477D1C"/>
    <w:rsid w:val="00480A32"/>
    <w:rsid w:val="00481F86"/>
    <w:rsid w:val="004842E6"/>
    <w:rsid w:val="00484C59"/>
    <w:rsid w:val="00485AFF"/>
    <w:rsid w:val="00486F4A"/>
    <w:rsid w:val="00487D94"/>
    <w:rsid w:val="00491072"/>
    <w:rsid w:val="0049783E"/>
    <w:rsid w:val="004A45FC"/>
    <w:rsid w:val="004A777C"/>
    <w:rsid w:val="004B555A"/>
    <w:rsid w:val="004B5ABB"/>
    <w:rsid w:val="004B5AC8"/>
    <w:rsid w:val="004C06F2"/>
    <w:rsid w:val="004C4EBC"/>
    <w:rsid w:val="004C66EB"/>
    <w:rsid w:val="004C68AB"/>
    <w:rsid w:val="004D06AC"/>
    <w:rsid w:val="004D0AEF"/>
    <w:rsid w:val="004D0FA1"/>
    <w:rsid w:val="004D2DAC"/>
    <w:rsid w:val="004D4DCE"/>
    <w:rsid w:val="004E29BC"/>
    <w:rsid w:val="004E3C9E"/>
    <w:rsid w:val="004F04F2"/>
    <w:rsid w:val="004F1AE5"/>
    <w:rsid w:val="004F1C66"/>
    <w:rsid w:val="004F2B15"/>
    <w:rsid w:val="004F47E1"/>
    <w:rsid w:val="004F4F29"/>
    <w:rsid w:val="004F77E5"/>
    <w:rsid w:val="0051014F"/>
    <w:rsid w:val="00514427"/>
    <w:rsid w:val="00514763"/>
    <w:rsid w:val="00514D4B"/>
    <w:rsid w:val="00515758"/>
    <w:rsid w:val="0051626C"/>
    <w:rsid w:val="00517322"/>
    <w:rsid w:val="0052208C"/>
    <w:rsid w:val="00522166"/>
    <w:rsid w:val="00525BEB"/>
    <w:rsid w:val="00526DF1"/>
    <w:rsid w:val="00527E5B"/>
    <w:rsid w:val="00533F97"/>
    <w:rsid w:val="00536641"/>
    <w:rsid w:val="005368CB"/>
    <w:rsid w:val="005407BB"/>
    <w:rsid w:val="00543CC4"/>
    <w:rsid w:val="005444AE"/>
    <w:rsid w:val="005444E0"/>
    <w:rsid w:val="00546410"/>
    <w:rsid w:val="005512A2"/>
    <w:rsid w:val="00554872"/>
    <w:rsid w:val="00562EED"/>
    <w:rsid w:val="0057282D"/>
    <w:rsid w:val="00573B3A"/>
    <w:rsid w:val="005760A4"/>
    <w:rsid w:val="00577FE1"/>
    <w:rsid w:val="005803C3"/>
    <w:rsid w:val="00580994"/>
    <w:rsid w:val="00585BBF"/>
    <w:rsid w:val="00592131"/>
    <w:rsid w:val="00595122"/>
    <w:rsid w:val="005A37AC"/>
    <w:rsid w:val="005A3CB4"/>
    <w:rsid w:val="005A5C37"/>
    <w:rsid w:val="005A7BDD"/>
    <w:rsid w:val="005A7DA2"/>
    <w:rsid w:val="005B2AAF"/>
    <w:rsid w:val="005B2B78"/>
    <w:rsid w:val="005B708D"/>
    <w:rsid w:val="005B782E"/>
    <w:rsid w:val="005C0C9E"/>
    <w:rsid w:val="005C2347"/>
    <w:rsid w:val="005C592A"/>
    <w:rsid w:val="005C755C"/>
    <w:rsid w:val="005D0070"/>
    <w:rsid w:val="005D06F9"/>
    <w:rsid w:val="005D09C0"/>
    <w:rsid w:val="005D1921"/>
    <w:rsid w:val="005D2AD8"/>
    <w:rsid w:val="005D4EDE"/>
    <w:rsid w:val="005D5650"/>
    <w:rsid w:val="005D61A3"/>
    <w:rsid w:val="005D79A6"/>
    <w:rsid w:val="005E0326"/>
    <w:rsid w:val="005E364C"/>
    <w:rsid w:val="005E6E52"/>
    <w:rsid w:val="005F4DF8"/>
    <w:rsid w:val="005F5AA6"/>
    <w:rsid w:val="005F701A"/>
    <w:rsid w:val="0060234F"/>
    <w:rsid w:val="006065FE"/>
    <w:rsid w:val="006078DE"/>
    <w:rsid w:val="006121DE"/>
    <w:rsid w:val="00613F6C"/>
    <w:rsid w:val="00614F37"/>
    <w:rsid w:val="00621401"/>
    <w:rsid w:val="00624E0B"/>
    <w:rsid w:val="00632946"/>
    <w:rsid w:val="00633960"/>
    <w:rsid w:val="006366C9"/>
    <w:rsid w:val="006407C5"/>
    <w:rsid w:val="00640AF7"/>
    <w:rsid w:val="0064537E"/>
    <w:rsid w:val="00645AAE"/>
    <w:rsid w:val="006501DE"/>
    <w:rsid w:val="00652A05"/>
    <w:rsid w:val="0065446B"/>
    <w:rsid w:val="006602E3"/>
    <w:rsid w:val="00660BD6"/>
    <w:rsid w:val="00661E7B"/>
    <w:rsid w:val="00662CE6"/>
    <w:rsid w:val="006659BF"/>
    <w:rsid w:val="00665E4F"/>
    <w:rsid w:val="00667267"/>
    <w:rsid w:val="00667697"/>
    <w:rsid w:val="00667D88"/>
    <w:rsid w:val="00676E8A"/>
    <w:rsid w:val="00680411"/>
    <w:rsid w:val="0068088A"/>
    <w:rsid w:val="00682666"/>
    <w:rsid w:val="006831D1"/>
    <w:rsid w:val="00684A6C"/>
    <w:rsid w:val="006869A8"/>
    <w:rsid w:val="0068765C"/>
    <w:rsid w:val="00687F53"/>
    <w:rsid w:val="00690040"/>
    <w:rsid w:val="006954E8"/>
    <w:rsid w:val="006968C0"/>
    <w:rsid w:val="00696B5F"/>
    <w:rsid w:val="006A3215"/>
    <w:rsid w:val="006A32CB"/>
    <w:rsid w:val="006A3CA9"/>
    <w:rsid w:val="006A4006"/>
    <w:rsid w:val="006A6C0F"/>
    <w:rsid w:val="006B78E2"/>
    <w:rsid w:val="006C08F1"/>
    <w:rsid w:val="006C3794"/>
    <w:rsid w:val="006C3DCC"/>
    <w:rsid w:val="006C4C4D"/>
    <w:rsid w:val="006C58B6"/>
    <w:rsid w:val="006C5A80"/>
    <w:rsid w:val="006C7A66"/>
    <w:rsid w:val="006D00CA"/>
    <w:rsid w:val="006D22A6"/>
    <w:rsid w:val="006D3E0B"/>
    <w:rsid w:val="006E3FBA"/>
    <w:rsid w:val="006E44CC"/>
    <w:rsid w:val="006E61FA"/>
    <w:rsid w:val="006E7FC7"/>
    <w:rsid w:val="006F051C"/>
    <w:rsid w:val="006F299F"/>
    <w:rsid w:val="006F3BE7"/>
    <w:rsid w:val="006F3F2C"/>
    <w:rsid w:val="006F6D38"/>
    <w:rsid w:val="007003C7"/>
    <w:rsid w:val="00700F97"/>
    <w:rsid w:val="007019AB"/>
    <w:rsid w:val="00702786"/>
    <w:rsid w:val="00703762"/>
    <w:rsid w:val="007050EA"/>
    <w:rsid w:val="00706AE9"/>
    <w:rsid w:val="00706E30"/>
    <w:rsid w:val="007073CE"/>
    <w:rsid w:val="00710BA1"/>
    <w:rsid w:val="00712AE7"/>
    <w:rsid w:val="007151DA"/>
    <w:rsid w:val="007167BF"/>
    <w:rsid w:val="00716A94"/>
    <w:rsid w:val="00725DFC"/>
    <w:rsid w:val="007302EB"/>
    <w:rsid w:val="00730542"/>
    <w:rsid w:val="0073132D"/>
    <w:rsid w:val="00736622"/>
    <w:rsid w:val="00736A91"/>
    <w:rsid w:val="00736C43"/>
    <w:rsid w:val="00740558"/>
    <w:rsid w:val="00744CEE"/>
    <w:rsid w:val="007539EC"/>
    <w:rsid w:val="00754005"/>
    <w:rsid w:val="007543D6"/>
    <w:rsid w:val="007636D8"/>
    <w:rsid w:val="0076439E"/>
    <w:rsid w:val="007708BA"/>
    <w:rsid w:val="00771621"/>
    <w:rsid w:val="007736BA"/>
    <w:rsid w:val="00774A50"/>
    <w:rsid w:val="00777333"/>
    <w:rsid w:val="007800BC"/>
    <w:rsid w:val="0078746A"/>
    <w:rsid w:val="00791E9B"/>
    <w:rsid w:val="00792EBD"/>
    <w:rsid w:val="0079400E"/>
    <w:rsid w:val="00797D88"/>
    <w:rsid w:val="007A1E6C"/>
    <w:rsid w:val="007A33C5"/>
    <w:rsid w:val="007A3FA2"/>
    <w:rsid w:val="007A5289"/>
    <w:rsid w:val="007A7DAA"/>
    <w:rsid w:val="007B3AD7"/>
    <w:rsid w:val="007B5342"/>
    <w:rsid w:val="007B66B8"/>
    <w:rsid w:val="007B71EC"/>
    <w:rsid w:val="007C0FBD"/>
    <w:rsid w:val="007C28BC"/>
    <w:rsid w:val="007C33EB"/>
    <w:rsid w:val="007C5127"/>
    <w:rsid w:val="007C5BDA"/>
    <w:rsid w:val="007D0831"/>
    <w:rsid w:val="007D2946"/>
    <w:rsid w:val="007D3008"/>
    <w:rsid w:val="007D3BA9"/>
    <w:rsid w:val="007E1158"/>
    <w:rsid w:val="007E1C13"/>
    <w:rsid w:val="007E3252"/>
    <w:rsid w:val="007E41A2"/>
    <w:rsid w:val="007E5250"/>
    <w:rsid w:val="007E55BD"/>
    <w:rsid w:val="007E79C9"/>
    <w:rsid w:val="007F009F"/>
    <w:rsid w:val="007F1E5B"/>
    <w:rsid w:val="007F3F36"/>
    <w:rsid w:val="007F74EA"/>
    <w:rsid w:val="007F7F2B"/>
    <w:rsid w:val="00800004"/>
    <w:rsid w:val="008015F9"/>
    <w:rsid w:val="00801908"/>
    <w:rsid w:val="0080393B"/>
    <w:rsid w:val="00804DFE"/>
    <w:rsid w:val="008053B1"/>
    <w:rsid w:val="00807C82"/>
    <w:rsid w:val="008131EA"/>
    <w:rsid w:val="00816FC5"/>
    <w:rsid w:val="00817105"/>
    <w:rsid w:val="00820834"/>
    <w:rsid w:val="0082619F"/>
    <w:rsid w:val="008362AB"/>
    <w:rsid w:val="0083744A"/>
    <w:rsid w:val="0084374F"/>
    <w:rsid w:val="00844370"/>
    <w:rsid w:val="008515D9"/>
    <w:rsid w:val="008550EB"/>
    <w:rsid w:val="008567E3"/>
    <w:rsid w:val="0085754D"/>
    <w:rsid w:val="00864F88"/>
    <w:rsid w:val="00865DD7"/>
    <w:rsid w:val="008665D4"/>
    <w:rsid w:val="00870940"/>
    <w:rsid w:val="0087144F"/>
    <w:rsid w:val="008740ED"/>
    <w:rsid w:val="0087421F"/>
    <w:rsid w:val="0088152A"/>
    <w:rsid w:val="00882E3F"/>
    <w:rsid w:val="008850FC"/>
    <w:rsid w:val="00886201"/>
    <w:rsid w:val="0088642F"/>
    <w:rsid w:val="00886D39"/>
    <w:rsid w:val="008900F3"/>
    <w:rsid w:val="00890320"/>
    <w:rsid w:val="00892460"/>
    <w:rsid w:val="008937AC"/>
    <w:rsid w:val="008951B1"/>
    <w:rsid w:val="00896232"/>
    <w:rsid w:val="008A0BAD"/>
    <w:rsid w:val="008A2625"/>
    <w:rsid w:val="008A3D76"/>
    <w:rsid w:val="008A57EC"/>
    <w:rsid w:val="008A6B5F"/>
    <w:rsid w:val="008B09F0"/>
    <w:rsid w:val="008B3010"/>
    <w:rsid w:val="008B4290"/>
    <w:rsid w:val="008B4A56"/>
    <w:rsid w:val="008B5063"/>
    <w:rsid w:val="008B7B5C"/>
    <w:rsid w:val="008C568D"/>
    <w:rsid w:val="008C7A17"/>
    <w:rsid w:val="008D0774"/>
    <w:rsid w:val="008D4361"/>
    <w:rsid w:val="008D4E75"/>
    <w:rsid w:val="008D5166"/>
    <w:rsid w:val="008E0DFD"/>
    <w:rsid w:val="008E1E54"/>
    <w:rsid w:val="008E6021"/>
    <w:rsid w:val="008F1229"/>
    <w:rsid w:val="0090392E"/>
    <w:rsid w:val="009059D4"/>
    <w:rsid w:val="009073C7"/>
    <w:rsid w:val="009079A2"/>
    <w:rsid w:val="00912A25"/>
    <w:rsid w:val="00915275"/>
    <w:rsid w:val="00921660"/>
    <w:rsid w:val="009236BF"/>
    <w:rsid w:val="00923E70"/>
    <w:rsid w:val="009279ED"/>
    <w:rsid w:val="00927B68"/>
    <w:rsid w:val="00936774"/>
    <w:rsid w:val="009436BF"/>
    <w:rsid w:val="00944EDB"/>
    <w:rsid w:val="009462DF"/>
    <w:rsid w:val="00947646"/>
    <w:rsid w:val="009522E0"/>
    <w:rsid w:val="00952A21"/>
    <w:rsid w:val="00953B01"/>
    <w:rsid w:val="00955689"/>
    <w:rsid w:val="00955756"/>
    <w:rsid w:val="00956859"/>
    <w:rsid w:val="00962812"/>
    <w:rsid w:val="0096573B"/>
    <w:rsid w:val="00970FF2"/>
    <w:rsid w:val="00970FFF"/>
    <w:rsid w:val="0097114A"/>
    <w:rsid w:val="009720B6"/>
    <w:rsid w:val="009723FF"/>
    <w:rsid w:val="00974E9F"/>
    <w:rsid w:val="00976F64"/>
    <w:rsid w:val="00977C8F"/>
    <w:rsid w:val="0098323F"/>
    <w:rsid w:val="00983578"/>
    <w:rsid w:val="009846FE"/>
    <w:rsid w:val="00991A79"/>
    <w:rsid w:val="0099232A"/>
    <w:rsid w:val="00993AEC"/>
    <w:rsid w:val="009945F2"/>
    <w:rsid w:val="009A0F7D"/>
    <w:rsid w:val="009A3936"/>
    <w:rsid w:val="009A4D02"/>
    <w:rsid w:val="009A7A60"/>
    <w:rsid w:val="009B0E11"/>
    <w:rsid w:val="009B1341"/>
    <w:rsid w:val="009B25E4"/>
    <w:rsid w:val="009B2F9A"/>
    <w:rsid w:val="009B3D02"/>
    <w:rsid w:val="009B3D07"/>
    <w:rsid w:val="009B7642"/>
    <w:rsid w:val="009B7CF0"/>
    <w:rsid w:val="009C0A12"/>
    <w:rsid w:val="009C4447"/>
    <w:rsid w:val="009C467F"/>
    <w:rsid w:val="009C7562"/>
    <w:rsid w:val="009D239F"/>
    <w:rsid w:val="009D4014"/>
    <w:rsid w:val="009D6A18"/>
    <w:rsid w:val="009E0F6A"/>
    <w:rsid w:val="009F7BDD"/>
    <w:rsid w:val="00A01C1B"/>
    <w:rsid w:val="00A02DB3"/>
    <w:rsid w:val="00A03549"/>
    <w:rsid w:val="00A05400"/>
    <w:rsid w:val="00A073FC"/>
    <w:rsid w:val="00A1649A"/>
    <w:rsid w:val="00A17BD3"/>
    <w:rsid w:val="00A22D74"/>
    <w:rsid w:val="00A23CE6"/>
    <w:rsid w:val="00A2513A"/>
    <w:rsid w:val="00A30AD4"/>
    <w:rsid w:val="00A32069"/>
    <w:rsid w:val="00A34B9C"/>
    <w:rsid w:val="00A42AFA"/>
    <w:rsid w:val="00A44D28"/>
    <w:rsid w:val="00A44EF7"/>
    <w:rsid w:val="00A5034B"/>
    <w:rsid w:val="00A509F3"/>
    <w:rsid w:val="00A512D4"/>
    <w:rsid w:val="00A519BE"/>
    <w:rsid w:val="00A52850"/>
    <w:rsid w:val="00A5570E"/>
    <w:rsid w:val="00A570AB"/>
    <w:rsid w:val="00A60C9B"/>
    <w:rsid w:val="00A62265"/>
    <w:rsid w:val="00A64310"/>
    <w:rsid w:val="00A668E8"/>
    <w:rsid w:val="00A674EA"/>
    <w:rsid w:val="00A70EB7"/>
    <w:rsid w:val="00A71802"/>
    <w:rsid w:val="00A72105"/>
    <w:rsid w:val="00A73164"/>
    <w:rsid w:val="00A7318E"/>
    <w:rsid w:val="00A764DE"/>
    <w:rsid w:val="00A7770B"/>
    <w:rsid w:val="00A83ECF"/>
    <w:rsid w:val="00A92EAE"/>
    <w:rsid w:val="00A92EC2"/>
    <w:rsid w:val="00A93587"/>
    <w:rsid w:val="00A95608"/>
    <w:rsid w:val="00A9654A"/>
    <w:rsid w:val="00A967C9"/>
    <w:rsid w:val="00AA05D5"/>
    <w:rsid w:val="00AA0A75"/>
    <w:rsid w:val="00AA17A0"/>
    <w:rsid w:val="00AA2F08"/>
    <w:rsid w:val="00AA6A08"/>
    <w:rsid w:val="00AA7CA7"/>
    <w:rsid w:val="00AB269E"/>
    <w:rsid w:val="00AB2E4F"/>
    <w:rsid w:val="00AB5886"/>
    <w:rsid w:val="00AB7F5A"/>
    <w:rsid w:val="00AC076B"/>
    <w:rsid w:val="00AC1672"/>
    <w:rsid w:val="00AC1874"/>
    <w:rsid w:val="00AC3CFB"/>
    <w:rsid w:val="00AD108F"/>
    <w:rsid w:val="00AD41B8"/>
    <w:rsid w:val="00AD5307"/>
    <w:rsid w:val="00AD7422"/>
    <w:rsid w:val="00AE184D"/>
    <w:rsid w:val="00AE2A22"/>
    <w:rsid w:val="00AE4378"/>
    <w:rsid w:val="00AE4408"/>
    <w:rsid w:val="00AE59BC"/>
    <w:rsid w:val="00AE6402"/>
    <w:rsid w:val="00AE6E20"/>
    <w:rsid w:val="00AF07B1"/>
    <w:rsid w:val="00AF3760"/>
    <w:rsid w:val="00AF575F"/>
    <w:rsid w:val="00AF6833"/>
    <w:rsid w:val="00AF7FA6"/>
    <w:rsid w:val="00B032C4"/>
    <w:rsid w:val="00B03874"/>
    <w:rsid w:val="00B049EF"/>
    <w:rsid w:val="00B07D40"/>
    <w:rsid w:val="00B11DF5"/>
    <w:rsid w:val="00B13D86"/>
    <w:rsid w:val="00B15922"/>
    <w:rsid w:val="00B15C0C"/>
    <w:rsid w:val="00B214DA"/>
    <w:rsid w:val="00B21F22"/>
    <w:rsid w:val="00B24120"/>
    <w:rsid w:val="00B246C0"/>
    <w:rsid w:val="00B252E4"/>
    <w:rsid w:val="00B338AD"/>
    <w:rsid w:val="00B343A4"/>
    <w:rsid w:val="00B362DE"/>
    <w:rsid w:val="00B44BC6"/>
    <w:rsid w:val="00B46E6B"/>
    <w:rsid w:val="00B501FA"/>
    <w:rsid w:val="00B50933"/>
    <w:rsid w:val="00B53FDE"/>
    <w:rsid w:val="00B5437D"/>
    <w:rsid w:val="00B55516"/>
    <w:rsid w:val="00B56A8C"/>
    <w:rsid w:val="00B62E63"/>
    <w:rsid w:val="00B630FD"/>
    <w:rsid w:val="00B669B3"/>
    <w:rsid w:val="00B70E0C"/>
    <w:rsid w:val="00B72CB8"/>
    <w:rsid w:val="00B77ED0"/>
    <w:rsid w:val="00B83C3E"/>
    <w:rsid w:val="00B85AB3"/>
    <w:rsid w:val="00B8738F"/>
    <w:rsid w:val="00B90CAD"/>
    <w:rsid w:val="00B91B25"/>
    <w:rsid w:val="00B930BB"/>
    <w:rsid w:val="00B96FA1"/>
    <w:rsid w:val="00BA0626"/>
    <w:rsid w:val="00BA6E7F"/>
    <w:rsid w:val="00BA73E2"/>
    <w:rsid w:val="00BB100E"/>
    <w:rsid w:val="00BB1626"/>
    <w:rsid w:val="00BB26DD"/>
    <w:rsid w:val="00BB4CB0"/>
    <w:rsid w:val="00BB616C"/>
    <w:rsid w:val="00BC3B05"/>
    <w:rsid w:val="00BC469C"/>
    <w:rsid w:val="00BC4FB9"/>
    <w:rsid w:val="00BC7ABE"/>
    <w:rsid w:val="00BC7C2E"/>
    <w:rsid w:val="00BC7C56"/>
    <w:rsid w:val="00BD06BD"/>
    <w:rsid w:val="00BD2088"/>
    <w:rsid w:val="00BD2623"/>
    <w:rsid w:val="00BD34C2"/>
    <w:rsid w:val="00BD3559"/>
    <w:rsid w:val="00BD42F3"/>
    <w:rsid w:val="00BD6B89"/>
    <w:rsid w:val="00BE0694"/>
    <w:rsid w:val="00BE1628"/>
    <w:rsid w:val="00BE2E9F"/>
    <w:rsid w:val="00BE4F84"/>
    <w:rsid w:val="00C02562"/>
    <w:rsid w:val="00C06DBC"/>
    <w:rsid w:val="00C0724F"/>
    <w:rsid w:val="00C11B94"/>
    <w:rsid w:val="00C155FC"/>
    <w:rsid w:val="00C1598B"/>
    <w:rsid w:val="00C16439"/>
    <w:rsid w:val="00C169B3"/>
    <w:rsid w:val="00C17F89"/>
    <w:rsid w:val="00C207CF"/>
    <w:rsid w:val="00C24BE5"/>
    <w:rsid w:val="00C32E6E"/>
    <w:rsid w:val="00C33F6E"/>
    <w:rsid w:val="00C35574"/>
    <w:rsid w:val="00C414EE"/>
    <w:rsid w:val="00C43EBE"/>
    <w:rsid w:val="00C44687"/>
    <w:rsid w:val="00C450B2"/>
    <w:rsid w:val="00C5030B"/>
    <w:rsid w:val="00C51938"/>
    <w:rsid w:val="00C56829"/>
    <w:rsid w:val="00C85526"/>
    <w:rsid w:val="00C8798A"/>
    <w:rsid w:val="00C9216D"/>
    <w:rsid w:val="00C93388"/>
    <w:rsid w:val="00C94385"/>
    <w:rsid w:val="00C95EC1"/>
    <w:rsid w:val="00C96377"/>
    <w:rsid w:val="00C96404"/>
    <w:rsid w:val="00C978D1"/>
    <w:rsid w:val="00CA0F12"/>
    <w:rsid w:val="00CA1B61"/>
    <w:rsid w:val="00CA26B0"/>
    <w:rsid w:val="00CA3AE8"/>
    <w:rsid w:val="00CA443D"/>
    <w:rsid w:val="00CA57E9"/>
    <w:rsid w:val="00CB0862"/>
    <w:rsid w:val="00CC2C5F"/>
    <w:rsid w:val="00CC43C8"/>
    <w:rsid w:val="00CC511D"/>
    <w:rsid w:val="00CC722F"/>
    <w:rsid w:val="00CD08F3"/>
    <w:rsid w:val="00CD2A93"/>
    <w:rsid w:val="00CD4619"/>
    <w:rsid w:val="00CD7095"/>
    <w:rsid w:val="00CE0567"/>
    <w:rsid w:val="00CE1940"/>
    <w:rsid w:val="00CE676A"/>
    <w:rsid w:val="00CF2B7C"/>
    <w:rsid w:val="00CF39D1"/>
    <w:rsid w:val="00D02546"/>
    <w:rsid w:val="00D033C8"/>
    <w:rsid w:val="00D04C8D"/>
    <w:rsid w:val="00D05F1E"/>
    <w:rsid w:val="00D07B2B"/>
    <w:rsid w:val="00D11C5A"/>
    <w:rsid w:val="00D12131"/>
    <w:rsid w:val="00D13A6D"/>
    <w:rsid w:val="00D13ECE"/>
    <w:rsid w:val="00D14458"/>
    <w:rsid w:val="00D14FF7"/>
    <w:rsid w:val="00D17F09"/>
    <w:rsid w:val="00D20BD2"/>
    <w:rsid w:val="00D213EF"/>
    <w:rsid w:val="00D22BF7"/>
    <w:rsid w:val="00D2360D"/>
    <w:rsid w:val="00D23E62"/>
    <w:rsid w:val="00D24B47"/>
    <w:rsid w:val="00D2528D"/>
    <w:rsid w:val="00D2542F"/>
    <w:rsid w:val="00D25D51"/>
    <w:rsid w:val="00D271E9"/>
    <w:rsid w:val="00D310E1"/>
    <w:rsid w:val="00D423C1"/>
    <w:rsid w:val="00D42EAF"/>
    <w:rsid w:val="00D47433"/>
    <w:rsid w:val="00D548E2"/>
    <w:rsid w:val="00D57060"/>
    <w:rsid w:val="00D57DBB"/>
    <w:rsid w:val="00D64E2C"/>
    <w:rsid w:val="00D65386"/>
    <w:rsid w:val="00D65CFC"/>
    <w:rsid w:val="00D66043"/>
    <w:rsid w:val="00D67D89"/>
    <w:rsid w:val="00D736BC"/>
    <w:rsid w:val="00D767B6"/>
    <w:rsid w:val="00D77D7F"/>
    <w:rsid w:val="00D8061D"/>
    <w:rsid w:val="00D81165"/>
    <w:rsid w:val="00D81FAA"/>
    <w:rsid w:val="00D826B9"/>
    <w:rsid w:val="00D8317D"/>
    <w:rsid w:val="00D83215"/>
    <w:rsid w:val="00D8467C"/>
    <w:rsid w:val="00D84DD3"/>
    <w:rsid w:val="00D85D74"/>
    <w:rsid w:val="00D86831"/>
    <w:rsid w:val="00D87110"/>
    <w:rsid w:val="00D87954"/>
    <w:rsid w:val="00D90B46"/>
    <w:rsid w:val="00D938D3"/>
    <w:rsid w:val="00DA25C0"/>
    <w:rsid w:val="00DA486A"/>
    <w:rsid w:val="00DA7EA8"/>
    <w:rsid w:val="00DB3CF3"/>
    <w:rsid w:val="00DB7AA6"/>
    <w:rsid w:val="00DC29C3"/>
    <w:rsid w:val="00DC3F63"/>
    <w:rsid w:val="00DC4287"/>
    <w:rsid w:val="00DC56AD"/>
    <w:rsid w:val="00DD02CA"/>
    <w:rsid w:val="00DD0E35"/>
    <w:rsid w:val="00DD29AB"/>
    <w:rsid w:val="00DD3324"/>
    <w:rsid w:val="00DD5BCC"/>
    <w:rsid w:val="00DE0901"/>
    <w:rsid w:val="00DE10A8"/>
    <w:rsid w:val="00DE3EC4"/>
    <w:rsid w:val="00DE3FD5"/>
    <w:rsid w:val="00DE4C24"/>
    <w:rsid w:val="00DE59AC"/>
    <w:rsid w:val="00DE7094"/>
    <w:rsid w:val="00DF05FC"/>
    <w:rsid w:val="00DF21B8"/>
    <w:rsid w:val="00DF3AD0"/>
    <w:rsid w:val="00DF5818"/>
    <w:rsid w:val="00DF7020"/>
    <w:rsid w:val="00DF71BE"/>
    <w:rsid w:val="00E01CE1"/>
    <w:rsid w:val="00E04165"/>
    <w:rsid w:val="00E12742"/>
    <w:rsid w:val="00E13E14"/>
    <w:rsid w:val="00E14D4F"/>
    <w:rsid w:val="00E24659"/>
    <w:rsid w:val="00E25A82"/>
    <w:rsid w:val="00E26DF0"/>
    <w:rsid w:val="00E27FB1"/>
    <w:rsid w:val="00E3137D"/>
    <w:rsid w:val="00E32896"/>
    <w:rsid w:val="00E375D5"/>
    <w:rsid w:val="00E37CBA"/>
    <w:rsid w:val="00E43903"/>
    <w:rsid w:val="00E51DFE"/>
    <w:rsid w:val="00E57D57"/>
    <w:rsid w:val="00E63CB2"/>
    <w:rsid w:val="00E66E88"/>
    <w:rsid w:val="00E67059"/>
    <w:rsid w:val="00E70AA9"/>
    <w:rsid w:val="00E71F7E"/>
    <w:rsid w:val="00E7370B"/>
    <w:rsid w:val="00E77612"/>
    <w:rsid w:val="00E77D3E"/>
    <w:rsid w:val="00E854BD"/>
    <w:rsid w:val="00E85510"/>
    <w:rsid w:val="00E857DD"/>
    <w:rsid w:val="00E874A7"/>
    <w:rsid w:val="00E90200"/>
    <w:rsid w:val="00E90310"/>
    <w:rsid w:val="00E91805"/>
    <w:rsid w:val="00E91BBB"/>
    <w:rsid w:val="00E9573C"/>
    <w:rsid w:val="00E959B4"/>
    <w:rsid w:val="00E97971"/>
    <w:rsid w:val="00EA0976"/>
    <w:rsid w:val="00EA0D1F"/>
    <w:rsid w:val="00EA5090"/>
    <w:rsid w:val="00EB1A0B"/>
    <w:rsid w:val="00EB2E83"/>
    <w:rsid w:val="00EB3873"/>
    <w:rsid w:val="00EB5B1A"/>
    <w:rsid w:val="00EB7BB8"/>
    <w:rsid w:val="00EC276B"/>
    <w:rsid w:val="00EC3ADB"/>
    <w:rsid w:val="00EC5BB9"/>
    <w:rsid w:val="00EC5C1E"/>
    <w:rsid w:val="00EC7FCB"/>
    <w:rsid w:val="00ED1B46"/>
    <w:rsid w:val="00ED2089"/>
    <w:rsid w:val="00ED3491"/>
    <w:rsid w:val="00ED3507"/>
    <w:rsid w:val="00ED3965"/>
    <w:rsid w:val="00ED5820"/>
    <w:rsid w:val="00ED6542"/>
    <w:rsid w:val="00ED74F7"/>
    <w:rsid w:val="00EE3FE1"/>
    <w:rsid w:val="00EE5E9E"/>
    <w:rsid w:val="00EE682C"/>
    <w:rsid w:val="00EF0C14"/>
    <w:rsid w:val="00EF206B"/>
    <w:rsid w:val="00EF3B2E"/>
    <w:rsid w:val="00EF3C72"/>
    <w:rsid w:val="00EF4677"/>
    <w:rsid w:val="00EF64F5"/>
    <w:rsid w:val="00EF75F8"/>
    <w:rsid w:val="00F00CF2"/>
    <w:rsid w:val="00F03CED"/>
    <w:rsid w:val="00F048F8"/>
    <w:rsid w:val="00F04939"/>
    <w:rsid w:val="00F10779"/>
    <w:rsid w:val="00F10ECE"/>
    <w:rsid w:val="00F11F4F"/>
    <w:rsid w:val="00F13645"/>
    <w:rsid w:val="00F13ECE"/>
    <w:rsid w:val="00F231D3"/>
    <w:rsid w:val="00F258DA"/>
    <w:rsid w:val="00F26AFE"/>
    <w:rsid w:val="00F27749"/>
    <w:rsid w:val="00F32FD0"/>
    <w:rsid w:val="00F34A8A"/>
    <w:rsid w:val="00F37E0D"/>
    <w:rsid w:val="00F433D1"/>
    <w:rsid w:val="00F44B35"/>
    <w:rsid w:val="00F5138C"/>
    <w:rsid w:val="00F51ED4"/>
    <w:rsid w:val="00F548EA"/>
    <w:rsid w:val="00F56D1F"/>
    <w:rsid w:val="00F57238"/>
    <w:rsid w:val="00F614E2"/>
    <w:rsid w:val="00F653D1"/>
    <w:rsid w:val="00F75368"/>
    <w:rsid w:val="00F75B12"/>
    <w:rsid w:val="00F7755C"/>
    <w:rsid w:val="00F8036D"/>
    <w:rsid w:val="00F80D07"/>
    <w:rsid w:val="00F8131E"/>
    <w:rsid w:val="00F819F6"/>
    <w:rsid w:val="00F81AD4"/>
    <w:rsid w:val="00F81C84"/>
    <w:rsid w:val="00F81D31"/>
    <w:rsid w:val="00F841C8"/>
    <w:rsid w:val="00F848AD"/>
    <w:rsid w:val="00F857BC"/>
    <w:rsid w:val="00F859D8"/>
    <w:rsid w:val="00F87498"/>
    <w:rsid w:val="00F9281E"/>
    <w:rsid w:val="00F93E9D"/>
    <w:rsid w:val="00F978AA"/>
    <w:rsid w:val="00FA0D4B"/>
    <w:rsid w:val="00FA30D3"/>
    <w:rsid w:val="00FB00BD"/>
    <w:rsid w:val="00FB0EE3"/>
    <w:rsid w:val="00FB18DB"/>
    <w:rsid w:val="00FB3480"/>
    <w:rsid w:val="00FB5CD6"/>
    <w:rsid w:val="00FC1957"/>
    <w:rsid w:val="00FC354C"/>
    <w:rsid w:val="00FC3A54"/>
    <w:rsid w:val="00FC4D30"/>
    <w:rsid w:val="00FC70BC"/>
    <w:rsid w:val="00FD0078"/>
    <w:rsid w:val="00FD041A"/>
    <w:rsid w:val="00FD27AA"/>
    <w:rsid w:val="00FD4DAD"/>
    <w:rsid w:val="00FD5637"/>
    <w:rsid w:val="00FE0A9B"/>
    <w:rsid w:val="00FE5981"/>
    <w:rsid w:val="00FE6428"/>
    <w:rsid w:val="00FE6AE2"/>
    <w:rsid w:val="00FF0E40"/>
    <w:rsid w:val="00FF2152"/>
    <w:rsid w:val="00FF34CC"/>
    <w:rsid w:val="00FF49A9"/>
    <w:rsid w:val="00FF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5A91A"/>
  <w15:chartTrackingRefBased/>
  <w15:docId w15:val="{C72BF1FC-7219-3142-A824-4A226CED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0BC"/>
    <w:rPr>
      <w:rFonts w:ascii="Cambria" w:hAnsi="Cambria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7800BC"/>
    <w:pPr>
      <w:keepNext/>
      <w:keepLines/>
      <w:spacing w:before="160"/>
      <w:outlineLvl w:val="0"/>
    </w:pPr>
    <w:rPr>
      <w:rFonts w:eastAsiaTheme="majorEastAsia" w:cstheme="majorBidi"/>
      <w:b/>
      <w:i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720B6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927DD"/>
    <w:pPr>
      <w:widowControl w:val="0"/>
      <w:spacing w:after="120"/>
      <w:jc w:val="both"/>
    </w:pPr>
    <w:rPr>
      <w:color w:val="000000"/>
      <w:szCs w:val="20"/>
    </w:rPr>
  </w:style>
  <w:style w:type="character" w:styleId="Hyperlink">
    <w:name w:val="Hyperlink"/>
    <w:uiPriority w:val="99"/>
    <w:unhideWhenUsed/>
    <w:rsid w:val="00005562"/>
    <w:rPr>
      <w:color w:val="2E74B5" w:themeColor="accent1" w:themeShade="BF"/>
      <w:u w:val="single"/>
    </w:rPr>
  </w:style>
  <w:style w:type="paragraph" w:styleId="Header">
    <w:name w:val="header"/>
    <w:basedOn w:val="Normal"/>
    <w:link w:val="HeaderChar"/>
    <w:rsid w:val="00BE162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E1628"/>
    <w:rPr>
      <w:sz w:val="24"/>
      <w:szCs w:val="24"/>
    </w:rPr>
  </w:style>
  <w:style w:type="paragraph" w:styleId="Footer">
    <w:name w:val="footer"/>
    <w:basedOn w:val="Normal"/>
    <w:link w:val="FooterChar"/>
    <w:rsid w:val="00BE162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E1628"/>
    <w:rPr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5E6E52"/>
    <w:pPr>
      <w:ind w:left="720"/>
    </w:pPr>
  </w:style>
  <w:style w:type="character" w:styleId="FollowedHyperlink">
    <w:name w:val="FollowedHyperlink"/>
    <w:rsid w:val="00640AF7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4F04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4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5689"/>
    <w:pPr>
      <w:ind w:left="720"/>
      <w:contextualSpacing/>
    </w:pPr>
  </w:style>
  <w:style w:type="table" w:styleId="TableGrid">
    <w:name w:val="Table Grid"/>
    <w:basedOn w:val="TableNormal"/>
    <w:rsid w:val="006E7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7FC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rsid w:val="001B26B3"/>
    <w:rPr>
      <w:sz w:val="18"/>
      <w:szCs w:val="18"/>
    </w:rPr>
  </w:style>
  <w:style w:type="paragraph" w:styleId="CommentText">
    <w:name w:val="annotation text"/>
    <w:basedOn w:val="Normal"/>
    <w:link w:val="CommentTextChar"/>
    <w:rsid w:val="001B26B3"/>
    <w:rPr>
      <w:sz w:val="24"/>
    </w:rPr>
  </w:style>
  <w:style w:type="character" w:customStyle="1" w:styleId="CommentTextChar">
    <w:name w:val="Comment Text Char"/>
    <w:basedOn w:val="DefaultParagraphFont"/>
    <w:link w:val="CommentText"/>
    <w:rsid w:val="001B26B3"/>
    <w:rPr>
      <w:rFonts w:ascii="Cambria" w:hAnsi="Cambr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1B26B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1B26B3"/>
    <w:rPr>
      <w:rFonts w:ascii="Cambria" w:hAnsi="Cambria"/>
      <w:b/>
      <w:bCs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5446B"/>
    <w:rPr>
      <w:rFonts w:ascii="Calibr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446B"/>
    <w:rPr>
      <w:rFonts w:ascii="Calibri" w:hAnsi="Calibri" w:cstheme="minorBidi"/>
      <w:sz w:val="22"/>
      <w:szCs w:val="21"/>
    </w:rPr>
  </w:style>
  <w:style w:type="character" w:customStyle="1" w:styleId="Heading1Char">
    <w:name w:val="Heading 1 Char"/>
    <w:basedOn w:val="DefaultParagraphFont"/>
    <w:link w:val="Heading1"/>
    <w:rsid w:val="007800BC"/>
    <w:rPr>
      <w:rFonts w:ascii="Cambria" w:eastAsiaTheme="majorEastAsia" w:hAnsi="Cambria" w:cstheme="majorBidi"/>
      <w:b/>
      <w:i/>
      <w:sz w:val="22"/>
      <w:szCs w:val="32"/>
    </w:rPr>
  </w:style>
  <w:style w:type="character" w:customStyle="1" w:styleId="Heading2Char">
    <w:name w:val="Heading 2 Char"/>
    <w:basedOn w:val="DefaultParagraphFont"/>
    <w:link w:val="Heading2"/>
    <w:rsid w:val="009720B6"/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A37A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C354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rsid w:val="00A6431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92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seast.ensembl.org/Homo_sapiens/Gene/Summary?g=ENSG00000141510;r=17:7661779-7687538" TargetMode="External"/><Relationship Id="rId13" Type="http://schemas.openxmlformats.org/officeDocument/2006/relationships/hyperlink" Target="https://cran.r-project.org/web/packages/umap/vignettes/umap.html" TargetMode="External"/><Relationship Id="rId18" Type="http://schemas.openxmlformats.org/officeDocument/2006/relationships/hyperlink" Target="https://bioconductor.org/packages/release/bioc/html/topGO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bioconductor.org/packages/release/bioc/html/GenomicSuperSignature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r-bloggers.com/2019/05/quick-and-easy-t-sne-analysis-in-r/" TargetMode="External"/><Relationship Id="rId17" Type="http://schemas.openxmlformats.org/officeDocument/2006/relationships/hyperlink" Target="https://github.com/DingWB/PyComplexHeatmap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jokergoo.github.io/ComplexHeatmap-reference/book/" TargetMode="External"/><Relationship Id="rId20" Type="http://schemas.openxmlformats.org/officeDocument/2006/relationships/hyperlink" Target="https://cran.r-project.org/web/packages/gprofiler2/vignettes/gprofiler2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oconductor.org/packages/release/bioc/vignettes/DESeq2/inst/doc/DESeq2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reneshbedre/bioinfokit" TargetMode="External"/><Relationship Id="rId23" Type="http://schemas.openxmlformats.org/officeDocument/2006/relationships/hyperlink" Target="https://www.biostars.org/p/9495368/" TargetMode="External"/><Relationship Id="rId10" Type="http://schemas.openxmlformats.org/officeDocument/2006/relationships/hyperlink" Target="https://www.bioconductor.org/help/course-materials/2019/BSS2019/05_Annotations.html" TargetMode="External"/><Relationship Id="rId19" Type="http://schemas.openxmlformats.org/officeDocument/2006/relationships/hyperlink" Target="http://bioconductor.org/packages/release/bioc/vignettes/clusterProfiler/inst/doc/clusterProfil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exslemonade.github.io/refinebio-examples/03-rnaseq/gene-id-annotation_rnaseq_01_ensembl.html" TargetMode="External"/><Relationship Id="rId14" Type="http://schemas.openxmlformats.org/officeDocument/2006/relationships/hyperlink" Target="https://alexslemonade.github.io/refinebio-examples/03-rnaseq/differential-expression_rnaseq_01.html" TargetMode="External"/><Relationship Id="rId22" Type="http://schemas.openxmlformats.org/officeDocument/2006/relationships/hyperlink" Target="https://pydeseq2.readthedocs.io/en/latest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graim/Library/Group%20Containers/UBF8T346G9.Office/User%20Content.localized/Templates.localized/UF_Syllabus_Cour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06485-0FB9-4904-B760-8AAC84481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UF_Syllabus_Course.dotx</Template>
  <TotalTime>230</TotalTime>
  <Pages>2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Standardized Syllabus for the College of Engineering</vt:lpstr>
    </vt:vector>
  </TitlesOfParts>
  <Company>University of Florida</Company>
  <LinksUpToDate>false</LinksUpToDate>
  <CharactersWithSpaces>6889</CharactersWithSpaces>
  <SharedDoc>false</SharedDoc>
  <HLinks>
    <vt:vector size="48" baseType="variant">
      <vt:variant>
        <vt:i4>720974</vt:i4>
      </vt:variant>
      <vt:variant>
        <vt:i4>21</vt:i4>
      </vt:variant>
      <vt:variant>
        <vt:i4>0</vt:i4>
      </vt:variant>
      <vt:variant>
        <vt:i4>5</vt:i4>
      </vt:variant>
      <vt:variant>
        <vt:lpwstr>https://evaluations.ufl.edu/results/</vt:lpwstr>
      </vt:variant>
      <vt:variant>
        <vt:lpwstr/>
      </vt:variant>
      <vt:variant>
        <vt:i4>4194384</vt:i4>
      </vt:variant>
      <vt:variant>
        <vt:i4>18</vt:i4>
      </vt:variant>
      <vt:variant>
        <vt:i4>0</vt:i4>
      </vt:variant>
      <vt:variant>
        <vt:i4>5</vt:i4>
      </vt:variant>
      <vt:variant>
        <vt:lpwstr>https://evaluations.ufl.edu/</vt:lpwstr>
      </vt:variant>
      <vt:variant>
        <vt:lpwstr/>
      </vt:variant>
      <vt:variant>
        <vt:i4>7602209</vt:i4>
      </vt:variant>
      <vt:variant>
        <vt:i4>15</vt:i4>
      </vt:variant>
      <vt:variant>
        <vt:i4>0</vt:i4>
      </vt:variant>
      <vt:variant>
        <vt:i4>5</vt:i4>
      </vt:variant>
      <vt:variant>
        <vt:lpwstr>http://www.counseling.ufl.edu/cwc/Default.aspx</vt:lpwstr>
      </vt:variant>
      <vt:variant>
        <vt:lpwstr/>
      </vt:variant>
      <vt:variant>
        <vt:i4>1835035</vt:i4>
      </vt:variant>
      <vt:variant>
        <vt:i4>12</vt:i4>
      </vt:variant>
      <vt:variant>
        <vt:i4>0</vt:i4>
      </vt:variant>
      <vt:variant>
        <vt:i4>5</vt:i4>
      </vt:variant>
      <vt:variant>
        <vt:lpwstr>http://www.dso.ufl.edu/sccr/procedures/honorcode.php</vt:lpwstr>
      </vt:variant>
      <vt:variant>
        <vt:lpwstr/>
      </vt:variant>
      <vt:variant>
        <vt:i4>3670120</vt:i4>
      </vt:variant>
      <vt:variant>
        <vt:i4>9</vt:i4>
      </vt:variant>
      <vt:variant>
        <vt:i4>0</vt:i4>
      </vt:variant>
      <vt:variant>
        <vt:i4>5</vt:i4>
      </vt:variant>
      <vt:variant>
        <vt:lpwstr>https://catalog.ufl.edu/ugrad/current/regulations/info/attendance.aspx</vt:lpwstr>
      </vt:variant>
      <vt:variant>
        <vt:lpwstr/>
      </vt:variant>
      <vt:variant>
        <vt:i4>4194320</vt:i4>
      </vt:variant>
      <vt:variant>
        <vt:i4>6</vt:i4>
      </vt:variant>
      <vt:variant>
        <vt:i4>0</vt:i4>
      </vt:variant>
      <vt:variant>
        <vt:i4>5</vt:i4>
      </vt:variant>
      <vt:variant>
        <vt:lpwstr>http://gradcatalog.ufl.edu/content.php?catoid=4&amp;navoid=907</vt:lpwstr>
      </vt:variant>
      <vt:variant>
        <vt:lpwstr>grades</vt:lpwstr>
      </vt:variant>
      <vt:variant>
        <vt:i4>2228339</vt:i4>
      </vt:variant>
      <vt:variant>
        <vt:i4>3</vt:i4>
      </vt:variant>
      <vt:variant>
        <vt:i4>0</vt:i4>
      </vt:variant>
      <vt:variant>
        <vt:i4>5</vt:i4>
      </vt:variant>
      <vt:variant>
        <vt:lpwstr>https://catalog.ufl.edu/ugrad/current/regulations/info/grades.aspx</vt:lpwstr>
      </vt:variant>
      <vt:variant>
        <vt:lpwstr/>
      </vt:variant>
      <vt:variant>
        <vt:i4>2228339</vt:i4>
      </vt:variant>
      <vt:variant>
        <vt:i4>0</vt:i4>
      </vt:variant>
      <vt:variant>
        <vt:i4>0</vt:i4>
      </vt:variant>
      <vt:variant>
        <vt:i4>5</vt:i4>
      </vt:variant>
      <vt:variant>
        <vt:lpwstr>https://catalog.ufl.edu/ugrad/current/regulations/info/grades.aspx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Standardized Syllabus for the College of Engineering</dc:title>
  <dc:subject/>
  <dc:creator>Microsoft Office User</dc:creator>
  <cp:keywords/>
  <cp:lastModifiedBy>Graim, Kiley</cp:lastModifiedBy>
  <cp:revision>600</cp:revision>
  <cp:lastPrinted>2013-06-14T18:40:00Z</cp:lastPrinted>
  <dcterms:created xsi:type="dcterms:W3CDTF">2021-08-20T17:37:00Z</dcterms:created>
  <dcterms:modified xsi:type="dcterms:W3CDTF">2026-09-01T13:00:00Z</dcterms:modified>
</cp:coreProperties>
</file>